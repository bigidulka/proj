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200"/>
        <w:gridCol w:w="4152"/>
      </w:tblGrid>
      <w:tr w:rsidR="00D067BB" w14:paraId="524A9AA7" w14:textId="77777777" w:rsidTr="726B9915">
        <w:trPr>
          <w:jc w:val="right"/>
        </w:trPr>
        <w:tc>
          <w:tcPr>
            <w:tcW w:w="4820" w:type="dxa"/>
          </w:tcPr>
          <w:p w14:paraId="5173D935" w14:textId="77777777" w:rsidR="00D067BB" w:rsidRDefault="00D067BB" w:rsidP="001B4540">
            <w:pPr>
              <w:widowControl w:val="0"/>
              <w:ind w:firstLine="0"/>
            </w:pPr>
            <w:bookmarkStart w:id="0" w:name="_Hlk149131466"/>
            <w:bookmarkEnd w:id="0"/>
          </w:p>
        </w:tc>
        <w:tc>
          <w:tcPr>
            <w:tcW w:w="1200" w:type="dxa"/>
          </w:tcPr>
          <w:p w14:paraId="64609899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52" w:type="dxa"/>
          </w:tcPr>
          <w:p w14:paraId="68CB1752" w14:textId="77777777" w:rsidR="00D067BB" w:rsidRDefault="00D067BB" w:rsidP="001B4540">
            <w:pPr>
              <w:widowControl w:val="0"/>
              <w:ind w:firstLine="0"/>
            </w:pPr>
            <w:r>
              <w:t>УТВЕРЖДАЮ</w:t>
            </w:r>
          </w:p>
        </w:tc>
      </w:tr>
      <w:tr w:rsidR="00D067BB" w14:paraId="5986E0ED" w14:textId="77777777" w:rsidTr="726B9915">
        <w:trPr>
          <w:trHeight w:val="2047"/>
          <w:jc w:val="right"/>
        </w:trPr>
        <w:tc>
          <w:tcPr>
            <w:tcW w:w="4820" w:type="dxa"/>
          </w:tcPr>
          <w:p w14:paraId="131BC7CC" w14:textId="77777777" w:rsidR="00D067BB" w:rsidRDefault="00D067BB" w:rsidP="001B4540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200" w:type="dxa"/>
          </w:tcPr>
          <w:p w14:paraId="2BCC8965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52" w:type="dxa"/>
          </w:tcPr>
          <w:p w14:paraId="60BFA894" w14:textId="77777777" w:rsidR="00D067BB" w:rsidRDefault="00D067BB" w:rsidP="001B4540">
            <w:pPr>
              <w:widowControl w:val="0"/>
              <w:ind w:firstLine="0"/>
            </w:pPr>
            <w:r>
              <w:t>Руководитель</w:t>
            </w:r>
          </w:p>
          <w:p w14:paraId="33B31B25" w14:textId="77777777" w:rsidR="00D067BB" w:rsidRDefault="00D067BB" w:rsidP="001B4540">
            <w:pPr>
              <w:widowControl w:val="0"/>
              <w:ind w:firstLine="0"/>
            </w:pPr>
            <w:r>
              <w:t>________________ Сергеева Е.Г.</w:t>
            </w:r>
          </w:p>
          <w:p w14:paraId="79252B10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21F1EFBD" w14:textId="77777777" w:rsidR="00D067BB" w:rsidRDefault="00D067BB" w:rsidP="001B4540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266FD7F0" w14:textId="77777777" w:rsidR="00D067BB" w:rsidRPr="000D4A36" w:rsidRDefault="00D067BB" w:rsidP="001B4540">
      <w:pPr>
        <w:pStyle w:val="vguxTitleDocName"/>
        <w:jc w:val="both"/>
        <w:rPr>
          <w:lang w:val="ru-RU"/>
        </w:rPr>
      </w:pPr>
      <w:r>
        <w:rPr>
          <w:lang w:val="ru-RU"/>
        </w:rPr>
        <w:t>ТЕХНИЧЕСКОЕ ЗАДАНИЕ</w:t>
      </w:r>
    </w:p>
    <w:p w14:paraId="549968A9" w14:textId="77777777" w:rsidR="00E66C57" w:rsidRDefault="00D067BB" w:rsidP="001B4540">
      <w:pPr>
        <w:ind w:firstLine="0"/>
        <w:rPr>
          <w:sz w:val="22"/>
          <w:szCs w:val="20"/>
        </w:rPr>
      </w:pPr>
      <w:r>
        <w:t xml:space="preserve">на </w:t>
      </w:r>
      <w:r w:rsidRPr="00E66C57">
        <w:rPr>
          <w:sz w:val="22"/>
          <w:szCs w:val="20"/>
        </w:rPr>
        <w:t>разработку</w:t>
      </w:r>
      <w:r w:rsidR="00E66C57" w:rsidRPr="00E66C57">
        <w:rPr>
          <w:sz w:val="22"/>
          <w:szCs w:val="20"/>
        </w:rPr>
        <w:t xml:space="preserve"> </w:t>
      </w:r>
    </w:p>
    <w:p w14:paraId="76A99951" w14:textId="1C4B6D0B" w:rsidR="00CD194C" w:rsidRPr="0052224B" w:rsidRDefault="00CD194C" w:rsidP="001B4540">
      <w:pPr>
        <w:spacing w:before="100" w:line="240" w:lineRule="auto"/>
        <w:ind w:firstLine="0"/>
        <w:rPr>
          <w:rStyle w:val="normaltextrun"/>
          <w:color w:val="000000"/>
          <w:szCs w:val="24"/>
          <w:shd w:val="clear" w:color="auto" w:fill="FFFFFF"/>
        </w:rPr>
      </w:pPr>
      <w:r w:rsidRPr="001520EB">
        <w:rPr>
          <w:rStyle w:val="normaltextrun"/>
          <w:color w:val="000000"/>
          <w:szCs w:val="24"/>
          <w:shd w:val="clear" w:color="auto" w:fill="FFFFFF"/>
        </w:rPr>
        <w:t xml:space="preserve">информационной системы </w:t>
      </w:r>
      <w:r w:rsidR="0052224B">
        <w:rPr>
          <w:rStyle w:val="normaltextrun"/>
          <w:color w:val="000000"/>
          <w:szCs w:val="24"/>
          <w:shd w:val="clear" w:color="auto" w:fill="FFFFFF"/>
        </w:rPr>
        <w:t>для управления тестами и результатами</w:t>
      </w:r>
    </w:p>
    <w:p w14:paraId="1435245E" w14:textId="662071FE" w:rsidR="001520EB" w:rsidRPr="001520EB" w:rsidRDefault="001520EB" w:rsidP="001B4540">
      <w:pPr>
        <w:spacing w:before="100" w:line="240" w:lineRule="auto"/>
        <w:ind w:firstLine="0"/>
      </w:pPr>
      <w:r>
        <w:t>________________________________</w:t>
      </w:r>
      <w:r w:rsidR="00CD194C">
        <w:t>____________________________________</w:t>
      </w:r>
    </w:p>
    <w:p w14:paraId="280027A6" w14:textId="77777777" w:rsidR="00D067BB" w:rsidRDefault="00D067BB" w:rsidP="001B4540"/>
    <w:p w14:paraId="28FDDCAE" w14:textId="77777777" w:rsidR="00D067BB" w:rsidRDefault="00D067BB" w:rsidP="001B4540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350"/>
        <w:gridCol w:w="4002"/>
      </w:tblGrid>
      <w:tr w:rsidR="00D067BB" w14:paraId="00EF344A" w14:textId="77777777" w:rsidTr="70E3EAC5">
        <w:tc>
          <w:tcPr>
            <w:tcW w:w="4820" w:type="dxa"/>
          </w:tcPr>
          <w:p w14:paraId="2E07BCBA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350" w:type="dxa"/>
          </w:tcPr>
          <w:p w14:paraId="79E00A47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22F7366A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20DD8F4E" w14:textId="77777777" w:rsidTr="70E3EAC5">
        <w:trPr>
          <w:trHeight w:val="1713"/>
        </w:trPr>
        <w:tc>
          <w:tcPr>
            <w:tcW w:w="4820" w:type="dxa"/>
          </w:tcPr>
          <w:p w14:paraId="73B59BB3" w14:textId="77777777" w:rsidR="00D067BB" w:rsidRDefault="00D067BB" w:rsidP="001B4540">
            <w:pPr>
              <w:widowControl w:val="0"/>
              <w:ind w:firstLine="0"/>
            </w:pPr>
            <w:r>
              <w:t>Колледж ВятГУ</w:t>
            </w:r>
          </w:p>
          <w:p w14:paraId="1923114D" w14:textId="252E7013" w:rsidR="00D067BB" w:rsidRDefault="00D067BB" w:rsidP="001B4540">
            <w:pPr>
              <w:widowControl w:val="0"/>
              <w:ind w:firstLine="0"/>
            </w:pPr>
            <w:r>
              <w:t xml:space="preserve">________________ </w:t>
            </w:r>
            <w:r w:rsidR="001B4540">
              <w:t>Юдинцев</w:t>
            </w:r>
            <w:r w:rsidR="00A1620C">
              <w:t xml:space="preserve"> </w:t>
            </w:r>
            <w:r w:rsidR="001B4540">
              <w:t>Б</w:t>
            </w:r>
            <w:r w:rsidR="5A5F4F41">
              <w:t>.</w:t>
            </w:r>
            <w:r w:rsidR="001B4540">
              <w:t>С</w:t>
            </w:r>
            <w:r>
              <w:t>.</w:t>
            </w:r>
          </w:p>
          <w:p w14:paraId="715B6BF2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5B490CDD" w14:textId="77777777" w:rsidR="00D067BB" w:rsidRDefault="00D067BB" w:rsidP="001B4540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350" w:type="dxa"/>
          </w:tcPr>
          <w:p w14:paraId="1C7F4E22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5AE52BA4" w14:textId="77777777" w:rsidR="00D067BB" w:rsidRDefault="00D067BB" w:rsidP="001B4540">
            <w:pPr>
              <w:widowControl w:val="0"/>
              <w:ind w:firstLine="0"/>
            </w:pPr>
            <w:r>
              <w:t>Преподаватель МДК.05.01</w:t>
            </w:r>
          </w:p>
          <w:p w14:paraId="24C822BF" w14:textId="0F626459" w:rsidR="00D067BB" w:rsidRDefault="00D067BB" w:rsidP="001B4540">
            <w:pPr>
              <w:widowControl w:val="0"/>
              <w:ind w:firstLine="0"/>
            </w:pPr>
            <w:r>
              <w:t>________________</w:t>
            </w:r>
            <w:r w:rsidR="635E1BE8">
              <w:t>Самоделкин П.А</w:t>
            </w:r>
            <w:r>
              <w:t>.</w:t>
            </w:r>
          </w:p>
          <w:p w14:paraId="2CE9D001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D067BB" w14:paraId="4B34BC98" w14:textId="77777777" w:rsidTr="70E3EAC5">
        <w:trPr>
          <w:trHeight w:val="420"/>
        </w:trPr>
        <w:tc>
          <w:tcPr>
            <w:tcW w:w="4820" w:type="dxa"/>
          </w:tcPr>
          <w:p w14:paraId="6ECF6E1D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26C03304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3671EA42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5532B6E7" w14:textId="77777777" w:rsidTr="70E3EAC5">
        <w:trPr>
          <w:trHeight w:val="1713"/>
        </w:trPr>
        <w:tc>
          <w:tcPr>
            <w:tcW w:w="4820" w:type="dxa"/>
          </w:tcPr>
          <w:p w14:paraId="4133EC29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7FF7ABAB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5B81C9F6" w14:textId="77777777" w:rsidR="00D067BB" w:rsidRDefault="00D067BB" w:rsidP="001B4540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1D2DD28A" w14:textId="5EC1F581" w:rsidR="00D067BB" w:rsidRDefault="00D067BB" w:rsidP="001B4540">
            <w:pPr>
              <w:widowControl w:val="0"/>
              <w:ind w:firstLine="0"/>
            </w:pPr>
            <w:r>
              <w:t>________________</w:t>
            </w:r>
            <w:r w:rsidR="39A1FB9A">
              <w:t xml:space="preserve"> </w:t>
            </w:r>
            <w:r w:rsidR="008600EE">
              <w:t>Крутиков А.К</w:t>
            </w:r>
            <w:r w:rsidR="39A1FB9A">
              <w:t>.</w:t>
            </w:r>
          </w:p>
          <w:p w14:paraId="0833C18F" w14:textId="77777777" w:rsidR="00D067BB" w:rsidRDefault="00D067BB" w:rsidP="001B4540">
            <w:pPr>
              <w:widowControl w:val="0"/>
              <w:ind w:firstLine="0"/>
            </w:pPr>
            <w:r>
              <w:t>«____» _____________ 20__ г.</w:t>
            </w:r>
          </w:p>
          <w:p w14:paraId="01F2A864" w14:textId="77777777" w:rsidR="00D31455" w:rsidRDefault="00D31455" w:rsidP="001B4540">
            <w:pPr>
              <w:widowControl w:val="0"/>
              <w:ind w:firstLine="0"/>
            </w:pPr>
          </w:p>
        </w:tc>
      </w:tr>
      <w:tr w:rsidR="00D067BB" w14:paraId="365723E2" w14:textId="77777777" w:rsidTr="70E3EAC5">
        <w:trPr>
          <w:trHeight w:val="420"/>
        </w:trPr>
        <w:tc>
          <w:tcPr>
            <w:tcW w:w="4820" w:type="dxa"/>
          </w:tcPr>
          <w:p w14:paraId="159FAD11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29BF13EF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226C787D" w14:textId="77777777" w:rsidR="00D067BB" w:rsidRDefault="00D067BB" w:rsidP="001B4540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D067BB" w14:paraId="3838A030" w14:textId="77777777" w:rsidTr="70E3EAC5">
        <w:trPr>
          <w:trHeight w:val="1713"/>
        </w:trPr>
        <w:tc>
          <w:tcPr>
            <w:tcW w:w="4820" w:type="dxa"/>
          </w:tcPr>
          <w:p w14:paraId="48087216" w14:textId="77777777" w:rsidR="00D067BB" w:rsidRDefault="00D067BB" w:rsidP="001B4540">
            <w:pPr>
              <w:widowControl w:val="0"/>
              <w:ind w:firstLine="0"/>
            </w:pPr>
          </w:p>
        </w:tc>
        <w:tc>
          <w:tcPr>
            <w:tcW w:w="1350" w:type="dxa"/>
          </w:tcPr>
          <w:p w14:paraId="070D9FCB" w14:textId="77777777" w:rsidR="00D067BB" w:rsidRDefault="00D067BB" w:rsidP="001B4540">
            <w:pPr>
              <w:widowControl w:val="0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002" w:type="dxa"/>
          </w:tcPr>
          <w:p w14:paraId="6D861CAE" w14:textId="51022E60" w:rsidR="00D31455" w:rsidRDefault="00D31455" w:rsidP="001B4540">
            <w:pPr>
              <w:widowControl w:val="0"/>
              <w:ind w:firstLine="0"/>
            </w:pPr>
            <w:r>
              <w:t>Преподаватель МДК.06.02</w:t>
            </w:r>
          </w:p>
          <w:p w14:paraId="4D072E67" w14:textId="77777777" w:rsidR="00D31455" w:rsidRDefault="00D31455" w:rsidP="001B4540">
            <w:pPr>
              <w:widowControl w:val="0"/>
              <w:ind w:firstLine="0"/>
            </w:pPr>
            <w:r>
              <w:t>________________Самоделкин П.А.</w:t>
            </w:r>
          </w:p>
          <w:p w14:paraId="58DD2DF3" w14:textId="278C148A" w:rsidR="00D31455" w:rsidRDefault="00D31455" w:rsidP="001B4540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6F663444" w14:textId="77777777" w:rsidR="00D067BB" w:rsidRDefault="00D067BB" w:rsidP="001B4540"/>
    <w:p w14:paraId="3EF004F2" w14:textId="77777777" w:rsidR="00D067BB" w:rsidRDefault="00D067BB" w:rsidP="001B4540"/>
    <w:p w14:paraId="638E4690" w14:textId="29899F1F" w:rsidR="00D067BB" w:rsidRDefault="00D067BB" w:rsidP="001B4540">
      <w:pPr>
        <w:ind w:firstLine="0"/>
        <w:sectPr w:rsidR="00D067BB">
          <w:headerReference w:type="default" r:id="rId11"/>
          <w:footerReference w:type="default" r:id="rId12"/>
          <w:pgSz w:w="11907" w:h="16840"/>
          <w:pgMar w:top="1134" w:right="851" w:bottom="1134" w:left="1418" w:header="720" w:footer="720" w:gutter="0"/>
          <w:cols w:space="720"/>
        </w:sectPr>
      </w:pPr>
      <w:r>
        <w:t>2023</w:t>
      </w:r>
    </w:p>
    <w:p w14:paraId="7B3CC18C" w14:textId="1BCDB04B" w:rsidR="00990EAC" w:rsidRDefault="00990EAC" w:rsidP="001B4540">
      <w:pPr>
        <w:pStyle w:val="vguCContentName"/>
        <w:jc w:val="both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6CD9E" w14:textId="77777777" w:rsidR="00345991" w:rsidRDefault="00C97694" w:rsidP="001B4540">
          <w:pPr>
            <w:pStyle w:val="afb"/>
            <w:jc w:val="both"/>
            <w:rPr>
              <w:noProof/>
            </w:rPr>
          </w:pPr>
          <w:r>
            <w:t xml:space="preserve">   </w:t>
          </w:r>
          <w:r w:rsidR="00442256">
            <w:rPr>
              <w:noProof/>
            </w:rPr>
            <w:fldChar w:fldCharType="begin"/>
          </w:r>
          <w:r w:rsidR="00442256">
            <w:instrText xml:space="preserve"> TOC \o "1-3" \h \z \u </w:instrText>
          </w:r>
          <w:r w:rsidR="00442256">
            <w:rPr>
              <w:noProof/>
            </w:rPr>
            <w:fldChar w:fldCharType="separate"/>
          </w:r>
        </w:p>
        <w:p w14:paraId="3ADAF167" w14:textId="560E38E5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3" w:history="1">
            <w:r w:rsidR="00345991" w:rsidRPr="00391B38">
              <w:rPr>
                <w:rStyle w:val="a6"/>
              </w:rPr>
              <w:t>Введение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_Toc150338203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</w:t>
            </w:r>
            <w:r w:rsidR="00345991">
              <w:rPr>
                <w:webHidden/>
              </w:rPr>
              <w:fldChar w:fldCharType="end"/>
            </w:r>
          </w:hyperlink>
        </w:p>
        <w:p w14:paraId="7C6BCF6F" w14:textId="4D36A904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4" w:history="1">
            <w:r w:rsidR="00345991" w:rsidRPr="00391B38">
              <w:rPr>
                <w:rStyle w:val="a6"/>
              </w:rPr>
              <w:t>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Перечень сокращений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_Toc150338204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3</w:t>
            </w:r>
            <w:r w:rsidR="00345991">
              <w:rPr>
                <w:webHidden/>
              </w:rPr>
              <w:fldChar w:fldCharType="end"/>
            </w:r>
          </w:hyperlink>
        </w:p>
        <w:p w14:paraId="4F01DF6B" w14:textId="40AC08BC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5" w:history="1">
            <w:r w:rsidR="00345991" w:rsidRPr="00391B38">
              <w:rPr>
                <w:rStyle w:val="a6"/>
              </w:rPr>
              <w:t>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Общие сведения о разработке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_Toc150338205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15E4DCB9" w14:textId="68A72B41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6" w:history="1">
            <w:r w:rsidR="00345991" w:rsidRPr="00391B38">
              <w:rPr>
                <w:rStyle w:val="a6"/>
              </w:rPr>
              <w:t>2.1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Наименование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_Toc150338206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07F45850" w14:textId="5F3D3B86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7" w:history="1">
            <w:r w:rsidR="00345991" w:rsidRPr="00391B38">
              <w:rPr>
                <w:rStyle w:val="a6"/>
              </w:rPr>
              <w:t>2.2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Цели и задачи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_Toc150338207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43ECA3E5" w14:textId="1CD1CB8B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8" w:history="1">
            <w:r w:rsidR="00345991" w:rsidRPr="00391B38">
              <w:rPr>
                <w:rStyle w:val="a6"/>
              </w:rPr>
              <w:t>2.3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Описание программы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_Toc150338208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68584FD2" w14:textId="51EB2F67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09" w:history="1">
            <w:r w:rsidR="00345991" w:rsidRPr="00391B38">
              <w:rPr>
                <w:rStyle w:val="a6"/>
              </w:rPr>
              <w:t>2.4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Назначение программы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_Toc150338209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1EFB1E02" w14:textId="7F83F6BB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0" w:history="1">
            <w:r w:rsidR="00345991" w:rsidRPr="00391B38">
              <w:rPr>
                <w:rStyle w:val="a6"/>
              </w:rPr>
              <w:t>2.5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Анализ аналогов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_Toc150338210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22BAE9BA" w14:textId="0139075E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1" w:history="1">
            <w:r w:rsidR="00345991" w:rsidRPr="00391B38">
              <w:rPr>
                <w:rStyle w:val="a6"/>
              </w:rPr>
              <w:t>2.5.1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Анализ предметной области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_Toc150338211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4</w:t>
            </w:r>
            <w:r w:rsidR="00345991">
              <w:rPr>
                <w:webHidden/>
              </w:rPr>
              <w:fldChar w:fldCharType="end"/>
            </w:r>
          </w:hyperlink>
        </w:p>
        <w:p w14:paraId="77A5447B" w14:textId="025582D2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2" w:history="1">
            <w:r w:rsidR="00345991" w:rsidRPr="00391B38">
              <w:rPr>
                <w:rStyle w:val="a6"/>
              </w:rPr>
              <w:t>2.5.1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Анализ аналогов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_Toc150338212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5</w:t>
            </w:r>
            <w:r w:rsidR="00345991">
              <w:rPr>
                <w:webHidden/>
              </w:rPr>
              <w:fldChar w:fldCharType="end"/>
            </w:r>
          </w:hyperlink>
        </w:p>
        <w:p w14:paraId="1A412091" w14:textId="7DF62354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3" w:history="1">
            <w:r w:rsidR="00345991" w:rsidRPr="00391B38">
              <w:rPr>
                <w:rStyle w:val="a6"/>
              </w:rPr>
              <w:t>2.6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Достоинства и недостатки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_Toc150338213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8</w:t>
            </w:r>
            <w:r w:rsidR="00345991">
              <w:rPr>
                <w:webHidden/>
              </w:rPr>
              <w:fldChar w:fldCharType="end"/>
            </w:r>
          </w:hyperlink>
        </w:p>
        <w:p w14:paraId="4F8B1425" w14:textId="4FF737A8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4" w:history="1">
            <w:r w:rsidR="00345991" w:rsidRPr="00391B38">
              <w:rPr>
                <w:rStyle w:val="a6"/>
              </w:rPr>
              <w:t>2.7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Основание для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_Toc150338214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8</w:t>
            </w:r>
            <w:r w:rsidR="00345991">
              <w:rPr>
                <w:webHidden/>
              </w:rPr>
              <w:fldChar w:fldCharType="end"/>
            </w:r>
          </w:hyperlink>
        </w:p>
        <w:p w14:paraId="2590B57F" w14:textId="70CD8ACB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5" w:history="1">
            <w:r w:rsidR="00345991" w:rsidRPr="00391B38">
              <w:rPr>
                <w:rStyle w:val="a6"/>
              </w:rPr>
              <w:t>2.8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Участники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_Toc150338215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8</w:t>
            </w:r>
            <w:r w:rsidR="00345991">
              <w:rPr>
                <w:webHidden/>
              </w:rPr>
              <w:fldChar w:fldCharType="end"/>
            </w:r>
          </w:hyperlink>
        </w:p>
        <w:p w14:paraId="3B8F8BC0" w14:textId="6B7ACDB7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6" w:history="1">
            <w:r w:rsidR="00345991" w:rsidRPr="00391B38">
              <w:rPr>
                <w:rStyle w:val="a6"/>
              </w:rPr>
              <w:t>2.9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Сроки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_Toc150338216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8</w:t>
            </w:r>
            <w:r w:rsidR="00345991">
              <w:rPr>
                <w:webHidden/>
              </w:rPr>
              <w:fldChar w:fldCharType="end"/>
            </w:r>
          </w:hyperlink>
        </w:p>
        <w:p w14:paraId="0CF10A96" w14:textId="66C7B3CC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7" w:history="1">
            <w:r w:rsidR="00345991" w:rsidRPr="00391B38">
              <w:rPr>
                <w:rStyle w:val="a6"/>
              </w:rPr>
              <w:t>2.10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Функциональное и эксплуатационное назначение результатов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_Toc150338217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9</w:t>
            </w:r>
            <w:r w:rsidR="00345991">
              <w:rPr>
                <w:webHidden/>
              </w:rPr>
              <w:fldChar w:fldCharType="end"/>
            </w:r>
          </w:hyperlink>
        </w:p>
        <w:p w14:paraId="162FDB0F" w14:textId="40141D30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8" w:history="1">
            <w:r w:rsidR="00345991" w:rsidRPr="00391B38">
              <w:rPr>
                <w:rStyle w:val="a6"/>
              </w:rPr>
              <w:t>3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результатам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_Toc150338218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10</w:t>
            </w:r>
            <w:r w:rsidR="00345991">
              <w:rPr>
                <w:webHidden/>
              </w:rPr>
              <w:fldChar w:fldCharType="end"/>
            </w:r>
          </w:hyperlink>
        </w:p>
        <w:p w14:paraId="44F39BA0" w14:textId="1D9F3AB1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19" w:history="1">
            <w:r w:rsidR="00345991" w:rsidRPr="00391B38">
              <w:rPr>
                <w:rStyle w:val="a6"/>
              </w:rPr>
              <w:t>3.1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функциональным характеристикам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_Toc150338219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10</w:t>
            </w:r>
            <w:r w:rsidR="00345991">
              <w:rPr>
                <w:webHidden/>
              </w:rPr>
              <w:fldChar w:fldCharType="end"/>
            </w:r>
          </w:hyperlink>
        </w:p>
        <w:p w14:paraId="50A62669" w14:textId="35E6F1B0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0" w:history="1">
            <w:r w:rsidR="00345991" w:rsidRPr="00391B38">
              <w:rPr>
                <w:rStyle w:val="a6"/>
              </w:rPr>
              <w:t>3.2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интерфейсу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_Toc150338220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10</w:t>
            </w:r>
            <w:r w:rsidR="00345991">
              <w:rPr>
                <w:webHidden/>
              </w:rPr>
              <w:fldChar w:fldCharType="end"/>
            </w:r>
          </w:hyperlink>
        </w:p>
        <w:p w14:paraId="111C6975" w14:textId="5D65FE75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1" w:history="1">
            <w:r w:rsidR="00345991" w:rsidRPr="00391B38">
              <w:rPr>
                <w:rStyle w:val="a6"/>
              </w:rPr>
              <w:t>3.3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видам обеспечения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_Toc150338221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16</w:t>
            </w:r>
            <w:r w:rsidR="00345991">
              <w:rPr>
                <w:webHidden/>
              </w:rPr>
              <w:fldChar w:fldCharType="end"/>
            </w:r>
          </w:hyperlink>
        </w:p>
        <w:p w14:paraId="0A0662C8" w14:textId="7DA558A1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2" w:history="1">
            <w:r w:rsidR="00345991" w:rsidRPr="00391B38">
              <w:rPr>
                <w:rStyle w:val="a6"/>
              </w:rPr>
              <w:t>3.3.1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математическому обеспечению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_Toc150338222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16</w:t>
            </w:r>
            <w:r w:rsidR="00345991">
              <w:rPr>
                <w:webHidden/>
              </w:rPr>
              <w:fldChar w:fldCharType="end"/>
            </w:r>
          </w:hyperlink>
        </w:p>
        <w:p w14:paraId="32084BC1" w14:textId="786BDD02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3" w:history="1">
            <w:r w:rsidR="00345991" w:rsidRPr="00391B38">
              <w:rPr>
                <w:rStyle w:val="a6"/>
              </w:rPr>
              <w:t>3.3.2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информационному обеспечению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_Toc150338223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16</w:t>
            </w:r>
            <w:r w:rsidR="00345991">
              <w:rPr>
                <w:webHidden/>
              </w:rPr>
              <w:fldChar w:fldCharType="end"/>
            </w:r>
          </w:hyperlink>
        </w:p>
        <w:p w14:paraId="034EEE54" w14:textId="7EFB2DA8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4" w:history="1">
            <w:r w:rsidR="00345991" w:rsidRPr="00391B38">
              <w:rPr>
                <w:rStyle w:val="a6"/>
              </w:rPr>
              <w:t>3.3.3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надёжности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_Toc150338224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16</w:t>
            </w:r>
            <w:r w:rsidR="00345991">
              <w:rPr>
                <w:webHidden/>
              </w:rPr>
              <w:fldChar w:fldCharType="end"/>
            </w:r>
          </w:hyperlink>
        </w:p>
        <w:p w14:paraId="0619BD5F" w14:textId="1F80E7BA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5" w:history="1">
            <w:r w:rsidR="00345991" w:rsidRPr="00391B38">
              <w:rPr>
                <w:rStyle w:val="a6"/>
              </w:rPr>
              <w:t>3.3.4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эргономической и технической эстетике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_Toc150338225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16</w:t>
            </w:r>
            <w:r w:rsidR="00345991">
              <w:rPr>
                <w:webHidden/>
              </w:rPr>
              <w:fldChar w:fldCharType="end"/>
            </w:r>
          </w:hyperlink>
        </w:p>
        <w:p w14:paraId="2482A97A" w14:textId="6C271F2E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6" w:history="1">
            <w:r w:rsidR="00345991" w:rsidRPr="00391B38">
              <w:rPr>
                <w:rStyle w:val="a6"/>
              </w:rPr>
              <w:t>3.3.5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транспортабельности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_Toc150338226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17</w:t>
            </w:r>
            <w:r w:rsidR="00345991">
              <w:rPr>
                <w:webHidden/>
              </w:rPr>
              <w:fldChar w:fldCharType="end"/>
            </w:r>
          </w:hyperlink>
        </w:p>
        <w:p w14:paraId="43AC6E20" w14:textId="72873CDE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7" w:history="1">
            <w:r w:rsidR="00345991" w:rsidRPr="00391B38">
              <w:rPr>
                <w:rStyle w:val="a6"/>
              </w:rPr>
              <w:t>3.3.6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безопасности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_Toc150338227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17</w:t>
            </w:r>
            <w:r w:rsidR="00345991">
              <w:rPr>
                <w:webHidden/>
              </w:rPr>
              <w:fldChar w:fldCharType="end"/>
            </w:r>
          </w:hyperlink>
        </w:p>
        <w:p w14:paraId="490990C9" w14:textId="5981E4B7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8" w:history="1">
            <w:r w:rsidR="00345991" w:rsidRPr="00391B38">
              <w:rPr>
                <w:rStyle w:val="a6"/>
              </w:rPr>
              <w:t>3.3.7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Защита от влияния окружающей среды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_Toc150338228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17</w:t>
            </w:r>
            <w:r w:rsidR="00345991">
              <w:rPr>
                <w:webHidden/>
              </w:rPr>
              <w:fldChar w:fldCharType="end"/>
            </w:r>
          </w:hyperlink>
        </w:p>
        <w:p w14:paraId="0F04585F" w14:textId="4F9FE64E" w:rsidR="00345991" w:rsidRDefault="007575E7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29" w:history="1">
            <w:r w:rsidR="00345991" w:rsidRPr="00391B38">
              <w:rPr>
                <w:rStyle w:val="a6"/>
              </w:rPr>
              <w:t>3.3.8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по стандартизации и унификации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_Toc150338229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17</w:t>
            </w:r>
            <w:r w:rsidR="00345991">
              <w:rPr>
                <w:webHidden/>
              </w:rPr>
              <w:fldChar w:fldCharType="end"/>
            </w:r>
          </w:hyperlink>
        </w:p>
        <w:p w14:paraId="34BEF6D3" w14:textId="19569957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0" w:history="1">
            <w:r w:rsidR="00345991" w:rsidRPr="00391B38">
              <w:rPr>
                <w:rStyle w:val="a6"/>
              </w:rPr>
              <w:t>3.4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техническому обеспечению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_Toc150338230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17</w:t>
            </w:r>
            <w:r w:rsidR="00345991">
              <w:rPr>
                <w:webHidden/>
              </w:rPr>
              <w:fldChar w:fldCharType="end"/>
            </w:r>
          </w:hyperlink>
        </w:p>
        <w:p w14:paraId="1D0FCCFA" w14:textId="45251717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1" w:history="1">
            <w:r w:rsidR="00345991" w:rsidRPr="00391B38">
              <w:rPr>
                <w:rStyle w:val="a6"/>
              </w:rPr>
              <w:t>3.5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Требование к лингвистическому обеспечению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_Toc150338231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18</w:t>
            </w:r>
            <w:r w:rsidR="00345991">
              <w:rPr>
                <w:webHidden/>
              </w:rPr>
              <w:fldChar w:fldCharType="end"/>
            </w:r>
          </w:hyperlink>
        </w:p>
        <w:p w14:paraId="023761E0" w14:textId="43008FC8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2" w:history="1">
            <w:r w:rsidR="00345991" w:rsidRPr="00391B38">
              <w:rPr>
                <w:rStyle w:val="a6"/>
              </w:rPr>
              <w:t>4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Требования к программной документации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_Toc150338232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19</w:t>
            </w:r>
            <w:r w:rsidR="00345991">
              <w:rPr>
                <w:webHidden/>
              </w:rPr>
              <w:fldChar w:fldCharType="end"/>
            </w:r>
          </w:hyperlink>
        </w:p>
        <w:p w14:paraId="21B273B1" w14:textId="42D96C0A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3" w:history="1">
            <w:r w:rsidR="00345991" w:rsidRPr="00391B38">
              <w:rPr>
                <w:rStyle w:val="a6"/>
              </w:rPr>
              <w:t>5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Стадии и этапы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_Toc150338233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20</w:t>
            </w:r>
            <w:r w:rsidR="00345991">
              <w:rPr>
                <w:webHidden/>
              </w:rPr>
              <w:fldChar w:fldCharType="end"/>
            </w:r>
          </w:hyperlink>
        </w:p>
        <w:p w14:paraId="560D1250" w14:textId="17E2FE3F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4" w:history="1">
            <w:r w:rsidR="00345991" w:rsidRPr="00391B38">
              <w:rPr>
                <w:rStyle w:val="a6"/>
              </w:rPr>
              <w:t>5.1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Стадии разработки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_Toc150338234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20</w:t>
            </w:r>
            <w:r w:rsidR="00345991">
              <w:rPr>
                <w:webHidden/>
              </w:rPr>
              <w:fldChar w:fldCharType="end"/>
            </w:r>
          </w:hyperlink>
        </w:p>
        <w:p w14:paraId="4E845CB4" w14:textId="6F98FB31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5" w:history="1">
            <w:r w:rsidR="00345991" w:rsidRPr="00391B38">
              <w:rPr>
                <w:rStyle w:val="a6"/>
              </w:rPr>
              <w:t>5.2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Этапы разработки приложения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_Toc150338235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20</w:t>
            </w:r>
            <w:r w:rsidR="00345991">
              <w:rPr>
                <w:webHidden/>
              </w:rPr>
              <w:fldChar w:fldCharType="end"/>
            </w:r>
          </w:hyperlink>
        </w:p>
        <w:p w14:paraId="46E556D5" w14:textId="4D8DC4E2" w:rsidR="00345991" w:rsidRDefault="007575E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6" w:history="1">
            <w:r w:rsidR="00345991" w:rsidRPr="00391B38">
              <w:rPr>
                <w:rStyle w:val="a6"/>
              </w:rPr>
              <w:t>6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Порядок контроля и приёмки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_Toc150338236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21</w:t>
            </w:r>
            <w:r w:rsidR="00345991">
              <w:rPr>
                <w:webHidden/>
              </w:rPr>
              <w:fldChar w:fldCharType="end"/>
            </w:r>
          </w:hyperlink>
        </w:p>
        <w:p w14:paraId="6741035E" w14:textId="24F4A4A4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7" w:history="1">
            <w:r w:rsidR="00345991" w:rsidRPr="00391B38">
              <w:rPr>
                <w:rStyle w:val="a6"/>
              </w:rPr>
              <w:t>6.1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Виды испытаний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_Toc150338237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21</w:t>
            </w:r>
            <w:r w:rsidR="00345991">
              <w:rPr>
                <w:webHidden/>
              </w:rPr>
              <w:fldChar w:fldCharType="end"/>
            </w:r>
          </w:hyperlink>
        </w:p>
        <w:p w14:paraId="442B0CC2" w14:textId="3F17358A" w:rsidR="00345991" w:rsidRDefault="007575E7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0338238" w:history="1">
            <w:r w:rsidR="00345991" w:rsidRPr="00391B38">
              <w:rPr>
                <w:rStyle w:val="a6"/>
              </w:rPr>
              <w:t>6.2</w:t>
            </w:r>
            <w:r w:rsidR="00345991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45991" w:rsidRPr="00391B38">
              <w:rPr>
                <w:rStyle w:val="a6"/>
              </w:rPr>
              <w:t>Общие требования</w:t>
            </w:r>
            <w:r w:rsidR="00345991">
              <w:rPr>
                <w:webHidden/>
              </w:rPr>
              <w:tab/>
            </w:r>
            <w:r w:rsidR="00345991">
              <w:rPr>
                <w:webHidden/>
              </w:rPr>
              <w:fldChar w:fldCharType="begin"/>
            </w:r>
            <w:r w:rsidR="00345991">
              <w:rPr>
                <w:webHidden/>
              </w:rPr>
              <w:instrText xml:space="preserve"> PAGEREF _Toc150338238 \h </w:instrText>
            </w:r>
            <w:r w:rsidR="00345991">
              <w:rPr>
                <w:webHidden/>
              </w:rPr>
            </w:r>
            <w:r w:rsidR="00345991">
              <w:rPr>
                <w:webHidden/>
              </w:rPr>
              <w:fldChar w:fldCharType="separate"/>
            </w:r>
            <w:r w:rsidR="00345991">
              <w:rPr>
                <w:webHidden/>
              </w:rPr>
              <w:t>21</w:t>
            </w:r>
            <w:r w:rsidR="00345991">
              <w:rPr>
                <w:webHidden/>
              </w:rPr>
              <w:fldChar w:fldCharType="end"/>
            </w:r>
          </w:hyperlink>
        </w:p>
        <w:p w14:paraId="3CF0F4E1" w14:textId="28C6C78A" w:rsidR="00442256" w:rsidRPr="0023221D" w:rsidRDefault="00442256" w:rsidP="001B4540">
          <w:r>
            <w:rPr>
              <w:b/>
              <w:bCs/>
            </w:rPr>
            <w:fldChar w:fldCharType="end"/>
          </w:r>
        </w:p>
      </w:sdtContent>
    </w:sdt>
    <w:p w14:paraId="02B5D950" w14:textId="30635990" w:rsidR="00C97694" w:rsidRPr="007D1ECA" w:rsidRDefault="005A4E60" w:rsidP="001B4540">
      <w:pPr>
        <w:spacing w:before="0" w:after="200" w:line="276" w:lineRule="auto"/>
        <w:ind w:firstLine="0"/>
        <w:contextualSpacing w:val="0"/>
        <w:rPr>
          <w:bCs/>
          <w:noProof/>
        </w:rPr>
      </w:pPr>
      <w:r>
        <w:rPr>
          <w:bCs/>
          <w:noProof/>
        </w:rPr>
        <w:br w:type="page"/>
      </w:r>
    </w:p>
    <w:p w14:paraId="645006A9" w14:textId="021F626A" w:rsidR="00C97694" w:rsidRPr="001023B9" w:rsidRDefault="00C97694" w:rsidP="001B4540">
      <w:pPr>
        <w:pStyle w:val="1"/>
        <w:numPr>
          <w:ilvl w:val="0"/>
          <w:numId w:val="0"/>
        </w:numPr>
        <w:ind w:left="1424"/>
        <w:jc w:val="both"/>
      </w:pPr>
      <w:bookmarkStart w:id="1" w:name="_Toc150338203"/>
      <w:r w:rsidRPr="001023B9">
        <w:lastRenderedPageBreak/>
        <w:t>Введение</w:t>
      </w:r>
      <w:bookmarkEnd w:id="1"/>
      <w:r w:rsidRPr="001023B9">
        <w:t xml:space="preserve"> </w:t>
      </w:r>
    </w:p>
    <w:p w14:paraId="3AD1EAB0" w14:textId="7D71B60B" w:rsidR="00386F84" w:rsidRDefault="00C97694" w:rsidP="001B4540">
      <w:r>
        <w:t>Данный документ является техническим заданием для приложения «</w:t>
      </w:r>
      <w:r w:rsidR="000D4A36" w:rsidRPr="0052224B">
        <w:t>Информационная система для управления тестами и результатами</w:t>
      </w:r>
      <w:r w:rsidR="001520EB">
        <w:t>»</w:t>
      </w:r>
      <w:r>
        <w:t xml:space="preserve"> нём описаны: </w:t>
      </w:r>
    </w:p>
    <w:p w14:paraId="5B8F76E5" w14:textId="7EBBEF1E" w:rsidR="00C97694" w:rsidRPr="001E55B4" w:rsidRDefault="005A3253" w:rsidP="001B4540">
      <w:pPr>
        <w:pStyle w:val="a0"/>
      </w:pPr>
      <w:r>
        <w:t>а</w:t>
      </w:r>
      <w:r w:rsidR="00C97694">
        <w:t>нализ предметной области</w:t>
      </w:r>
      <w:r w:rsidR="00C97694" w:rsidRPr="001E55B4">
        <w:t>;</w:t>
      </w:r>
    </w:p>
    <w:p w14:paraId="1C7FA56E" w14:textId="4F73D23E" w:rsidR="00C97694" w:rsidRDefault="005A3253" w:rsidP="001B4540">
      <w:pPr>
        <w:pStyle w:val="a0"/>
      </w:pPr>
      <w:r>
        <w:t>т</w:t>
      </w:r>
      <w:r w:rsidR="00C97694">
        <w:t>ребования к системе</w:t>
      </w:r>
      <w:r w:rsidR="00C97694" w:rsidRPr="001E55B4">
        <w:t>,</w:t>
      </w:r>
      <w:r w:rsidR="00C97694">
        <w:t xml:space="preserve"> функциям</w:t>
      </w:r>
      <w:r w:rsidR="00C97694" w:rsidRPr="001E55B4">
        <w:t>;</w:t>
      </w:r>
    </w:p>
    <w:p w14:paraId="6F248A76" w14:textId="7D3700CA" w:rsidR="005A3253" w:rsidRPr="001E55B4" w:rsidRDefault="005A3253" w:rsidP="001B4540">
      <w:pPr>
        <w:pStyle w:val="a0"/>
      </w:pPr>
      <w:r>
        <w:t>общие сведения о разработке</w:t>
      </w:r>
      <w:r w:rsidRPr="001E55B4">
        <w:t>;</w:t>
      </w:r>
    </w:p>
    <w:p w14:paraId="7F3FF02F" w14:textId="04C74761" w:rsidR="00C97694" w:rsidRDefault="00C97694" w:rsidP="001B4540">
      <w:r>
        <w:t>Документ регламентирует</w:t>
      </w:r>
      <w:r w:rsidR="00043738">
        <w:t xml:space="preserve"> этапы и сроки разработки</w:t>
      </w:r>
      <w:r w:rsidR="00043738" w:rsidRPr="00043738">
        <w:t>,</w:t>
      </w:r>
      <w:r w:rsidR="00043738">
        <w:t xml:space="preserve"> результаты этапов, а также процедуру приёмо-сдаточных испытаний.</w:t>
      </w:r>
    </w:p>
    <w:p w14:paraId="62C36517" w14:textId="2DBE37DD" w:rsidR="00043738" w:rsidRPr="001E55B4" w:rsidRDefault="00043738" w:rsidP="001B4540">
      <w:r>
        <w:t>Документ предназначен для</w:t>
      </w:r>
      <w:r w:rsidRPr="001E55B4">
        <w:t>:</w:t>
      </w:r>
    </w:p>
    <w:p w14:paraId="7571F4C5" w14:textId="47D1C77A" w:rsidR="00043738" w:rsidRDefault="005A3253" w:rsidP="001B4540">
      <w:pPr>
        <w:pStyle w:val="a0"/>
      </w:pPr>
      <w:r>
        <w:t>р</w:t>
      </w:r>
      <w:r w:rsidR="00043738">
        <w:t>азработчика, который будет осуществлять создание приложения «</w:t>
      </w:r>
      <w:r w:rsidR="0052224B" w:rsidRPr="0052224B">
        <w:rPr>
          <w:rStyle w:val="normaltextrun"/>
          <w:color w:val="000000"/>
          <w:szCs w:val="24"/>
          <w:shd w:val="clear" w:color="auto" w:fill="FFFFFF"/>
        </w:rPr>
        <w:t>Информационная система для управления тестами и результатами</w:t>
      </w:r>
      <w:r w:rsidR="00043738">
        <w:t>»</w:t>
      </w:r>
      <w:r w:rsidR="00043738" w:rsidRPr="00043738">
        <w:t>;</w:t>
      </w:r>
    </w:p>
    <w:p w14:paraId="06074B94" w14:textId="6A0F805F" w:rsidR="70E3EAC5" w:rsidRPr="00D31455" w:rsidRDefault="005A3253" w:rsidP="001B4540">
      <w:pPr>
        <w:pStyle w:val="a0"/>
        <w:rPr>
          <w:lang w:val="en-US"/>
        </w:rPr>
      </w:pPr>
      <w:r>
        <w:t>ч</w:t>
      </w:r>
      <w:r w:rsidR="00043738">
        <w:t>ленов приёмо-сдаточн</w:t>
      </w:r>
      <w:r w:rsidR="00A55426">
        <w:t>ой</w:t>
      </w:r>
      <w:r w:rsidR="00043738">
        <w:t xml:space="preserve"> комиссии</w:t>
      </w:r>
      <w:r w:rsidR="006D0AA5">
        <w:t>.</w:t>
      </w:r>
      <w:r w:rsidR="70E3EAC5">
        <w:br w:type="page"/>
      </w:r>
    </w:p>
    <w:p w14:paraId="3B460DAD" w14:textId="1DBB5CFC" w:rsidR="00043738" w:rsidRDefault="00043738" w:rsidP="001B4540">
      <w:pPr>
        <w:pStyle w:val="1"/>
        <w:jc w:val="both"/>
      </w:pPr>
      <w:bookmarkStart w:id="2" w:name="_Toc150338204"/>
      <w:r>
        <w:lastRenderedPageBreak/>
        <w:t>Перечень сокращений</w:t>
      </w:r>
      <w:bookmarkEnd w:id="2"/>
    </w:p>
    <w:p w14:paraId="62D08CB7" w14:textId="5924BAFF" w:rsidR="00043738" w:rsidRDefault="00043738" w:rsidP="001B4540">
      <w:r>
        <w:t>В настоящем документе используются следующие сокращения</w:t>
      </w:r>
      <w:r w:rsidRPr="00043738">
        <w:t>:</w:t>
      </w:r>
    </w:p>
    <w:p w14:paraId="59C72AF4" w14:textId="3953AB10" w:rsidR="00D55F4E" w:rsidRDefault="00D55F4E" w:rsidP="001B4540">
      <w:pPr>
        <w:pStyle w:val="a0"/>
        <w:rPr>
          <w:lang w:val="en-US"/>
        </w:rPr>
      </w:pPr>
      <w:r>
        <w:t>ПК – персональный компьютер</w:t>
      </w:r>
      <w:r>
        <w:rPr>
          <w:lang w:val="en-US"/>
        </w:rPr>
        <w:t>;</w:t>
      </w:r>
    </w:p>
    <w:p w14:paraId="1695FFFF" w14:textId="75A84CC3" w:rsidR="00945750" w:rsidRDefault="00945750" w:rsidP="001B4540">
      <w:pPr>
        <w:pStyle w:val="a0"/>
        <w:rPr>
          <w:lang w:val="en-US"/>
        </w:rPr>
      </w:pPr>
      <w:r>
        <w:t>ПЗ – пояснительная записка</w:t>
      </w:r>
    </w:p>
    <w:p w14:paraId="71FFD77F" w14:textId="70EA31D2" w:rsidR="00990A22" w:rsidRDefault="00990A22" w:rsidP="001B4540">
      <w:pPr>
        <w:pStyle w:val="a0"/>
        <w:rPr>
          <w:lang w:val="en-US"/>
        </w:rPr>
      </w:pPr>
      <w:r>
        <w:t>ПО – предметная область</w:t>
      </w:r>
    </w:p>
    <w:p w14:paraId="074264D3" w14:textId="4B557DE6" w:rsidR="007069E5" w:rsidRPr="00FC0232" w:rsidRDefault="00FC0232" w:rsidP="001B4540">
      <w:pPr>
        <w:pStyle w:val="a0"/>
      </w:pPr>
      <w:r>
        <w:t xml:space="preserve">ТЗ – </w:t>
      </w:r>
      <w:r w:rsidR="00BD2FBF">
        <w:t>т</w:t>
      </w:r>
      <w:r>
        <w:t>ехническое задание</w:t>
      </w:r>
      <w:r>
        <w:rPr>
          <w:lang w:val="en-US"/>
        </w:rPr>
        <w:t>;</w:t>
      </w:r>
    </w:p>
    <w:p w14:paraId="5EFF981C" w14:textId="37B31DA8" w:rsidR="00BD2FBF" w:rsidRPr="00990A22" w:rsidRDefault="00B35ED1" w:rsidP="001B4540">
      <w:pPr>
        <w:pStyle w:val="a0"/>
      </w:pPr>
      <w:r>
        <w:t>ОС – операционная система</w:t>
      </w:r>
      <w:r>
        <w:rPr>
          <w:lang w:val="en-US"/>
        </w:rPr>
        <w:t>;</w:t>
      </w:r>
    </w:p>
    <w:p w14:paraId="5B11E8E6" w14:textId="285A5B3D" w:rsidR="00990A22" w:rsidRDefault="00990A22" w:rsidP="001B4540">
      <w:pPr>
        <w:pStyle w:val="a0"/>
      </w:pPr>
      <w:r>
        <w:t xml:space="preserve">СУБД – система управления баз данных </w:t>
      </w:r>
    </w:p>
    <w:p w14:paraId="7D99B948" w14:textId="46B975A3" w:rsidR="00990A22" w:rsidRPr="00B64B66" w:rsidRDefault="00990A22" w:rsidP="001B4540">
      <w:pPr>
        <w:pStyle w:val="a0"/>
      </w:pPr>
      <w:r>
        <w:t xml:space="preserve">БД – база данных </w:t>
      </w:r>
    </w:p>
    <w:p w14:paraId="13333FDE" w14:textId="1E4FDC02" w:rsidR="00D55F4E" w:rsidRPr="007069E5" w:rsidRDefault="00D55F4E" w:rsidP="001B4540">
      <w:pPr>
        <w:pStyle w:val="a0"/>
        <w:numPr>
          <w:ilvl w:val="0"/>
          <w:numId w:val="0"/>
        </w:numPr>
        <w:ind w:left="851"/>
      </w:pPr>
      <w:r w:rsidRPr="007069E5">
        <w:br w:type="page"/>
      </w:r>
    </w:p>
    <w:p w14:paraId="6AB1BB13" w14:textId="65E67045" w:rsidR="00D55F4E" w:rsidRDefault="00D55F4E" w:rsidP="001B4540">
      <w:pPr>
        <w:pStyle w:val="1"/>
        <w:jc w:val="both"/>
      </w:pPr>
      <w:bookmarkStart w:id="3" w:name="_Toc150338205"/>
      <w:r w:rsidRPr="70E3EAC5">
        <w:lastRenderedPageBreak/>
        <w:t xml:space="preserve">Общие </w:t>
      </w:r>
      <w:r>
        <w:t>сведения о разработке</w:t>
      </w:r>
      <w:bookmarkEnd w:id="3"/>
    </w:p>
    <w:p w14:paraId="546DF6DC" w14:textId="0E8AB0DE" w:rsidR="00D55F4E" w:rsidRDefault="00D55F4E" w:rsidP="001B4540">
      <w:pPr>
        <w:pStyle w:val="2"/>
      </w:pPr>
      <w:bookmarkStart w:id="4" w:name="_Toc150338206"/>
      <w:r>
        <w:t>Наименование</w:t>
      </w:r>
      <w:bookmarkEnd w:id="4"/>
    </w:p>
    <w:p w14:paraId="5D4DD900" w14:textId="6A7F9E5B" w:rsidR="00D55F4E" w:rsidRDefault="0052224B" w:rsidP="001B4540">
      <w:r w:rsidRPr="0052224B">
        <w:t>Наименование приложения: «Информационная система для управления тестами и результатами».</w:t>
      </w:r>
    </w:p>
    <w:p w14:paraId="62258089" w14:textId="2293E17B" w:rsidR="00D55F4E" w:rsidRDefault="00D55F4E" w:rsidP="001B4540">
      <w:pPr>
        <w:pStyle w:val="2"/>
      </w:pPr>
      <w:bookmarkStart w:id="5" w:name="_Toc150338207"/>
      <w:r>
        <w:t>Цели и задачи разработки</w:t>
      </w:r>
      <w:bookmarkEnd w:id="5"/>
    </w:p>
    <w:p w14:paraId="40031DD6" w14:textId="77777777" w:rsidR="0052224B" w:rsidRDefault="0052224B" w:rsidP="001B4540">
      <w:r>
        <w:t>Целью в рамках настоящей работы является разработка продукта, включающего в себя приложение «Информационная система для управления тестами и результатами».</w:t>
      </w:r>
    </w:p>
    <w:p w14:paraId="7972930C" w14:textId="35D294BA" w:rsidR="007D1ECA" w:rsidRDefault="007D1ECA" w:rsidP="001B4540">
      <w:r>
        <w:t xml:space="preserve">Задачами в рамках настоящей </w:t>
      </w:r>
      <w:r w:rsidR="00990A22">
        <w:t xml:space="preserve">курсовой работы </w:t>
      </w:r>
      <w:r>
        <w:t>являются</w:t>
      </w:r>
      <w:r w:rsidRPr="007D1ECA">
        <w:t>:</w:t>
      </w:r>
    </w:p>
    <w:p w14:paraId="7CFF3A3D" w14:textId="2E3508DB" w:rsidR="007D1ECA" w:rsidRDefault="00F64F0B" w:rsidP="001B4540">
      <w:pPr>
        <w:pStyle w:val="a0"/>
      </w:pPr>
      <w:r>
        <w:t>р</w:t>
      </w:r>
      <w:r w:rsidR="007D1ECA">
        <w:t xml:space="preserve">азработать приложение на выбранную </w:t>
      </w:r>
      <w:r w:rsidR="00D31455">
        <w:t>тему с испо</w:t>
      </w:r>
      <w:r w:rsidR="00990A22">
        <w:t>льзованием СУБД</w:t>
      </w:r>
      <w:r w:rsidR="00E66C57">
        <w:t xml:space="preserve"> – </w:t>
      </w:r>
      <w:r w:rsidR="008600EE">
        <w:rPr>
          <w:lang w:val="en-US"/>
        </w:rPr>
        <w:t>Postgre</w:t>
      </w:r>
      <w:r w:rsidR="00E66C57" w:rsidRPr="70E3EAC5">
        <w:rPr>
          <w:lang w:val="en-US"/>
        </w:rPr>
        <w:t>SQL</w:t>
      </w:r>
      <w:r w:rsidR="00E66C57">
        <w:t xml:space="preserve"> </w:t>
      </w:r>
    </w:p>
    <w:p w14:paraId="71FD2D3A" w14:textId="0AE3FD20" w:rsidR="001E55B4" w:rsidRDefault="001E55B4" w:rsidP="001B4540">
      <w:pPr>
        <w:pStyle w:val="2"/>
      </w:pPr>
      <w:bookmarkStart w:id="6" w:name="_Toc150338208"/>
      <w:r>
        <w:t>Описание программы</w:t>
      </w:r>
      <w:bookmarkEnd w:id="6"/>
    </w:p>
    <w:p w14:paraId="1A197DB2" w14:textId="03E7A442" w:rsidR="0052224B" w:rsidRPr="00927F93" w:rsidRDefault="0052224B" w:rsidP="001B4540">
      <w:r w:rsidRPr="0052224B">
        <w:t>Информационная система для управления тестами и результатами — это программа, с помощью которой можно создавать тесты, управлять вопросами и ответами, распределять тесты среди участников, а также собирать и анализировать результаты.</w:t>
      </w:r>
    </w:p>
    <w:p w14:paraId="739097CF" w14:textId="533600CD" w:rsidR="001E55B4" w:rsidRDefault="001E55B4" w:rsidP="001B4540">
      <w:pPr>
        <w:pStyle w:val="2"/>
      </w:pPr>
      <w:bookmarkStart w:id="7" w:name="_Toc150338209"/>
      <w:r>
        <w:t>Назначение программы</w:t>
      </w:r>
      <w:bookmarkEnd w:id="7"/>
    </w:p>
    <w:p w14:paraId="188802A6" w14:textId="65D4E190" w:rsidR="0052224B" w:rsidRPr="00927F93" w:rsidRDefault="0052224B" w:rsidP="001B4540">
      <w:r w:rsidRPr="0052224B">
        <w:t>Информационная система для управления тестами и результатами предназначена для образовательных учреждений, тренинговых центров и HR-отделов компаний для проведения тестирования и оценки знаний сотрудников или студентов.</w:t>
      </w:r>
    </w:p>
    <w:p w14:paraId="3BD2579D" w14:textId="1E6E1CF7" w:rsidR="002A67E8" w:rsidRDefault="001E55B4" w:rsidP="001B4540">
      <w:pPr>
        <w:pStyle w:val="2"/>
      </w:pPr>
      <w:bookmarkStart w:id="8" w:name="_Toc150338210"/>
      <w:r w:rsidRPr="00C22DDD">
        <w:t>Анализ аналогов</w:t>
      </w:r>
      <w:bookmarkEnd w:id="8"/>
    </w:p>
    <w:p w14:paraId="6A57AFDA" w14:textId="581F223E" w:rsidR="00C22DDD" w:rsidRDefault="002A67E8" w:rsidP="001B4540">
      <w:pPr>
        <w:pStyle w:val="3"/>
      </w:pPr>
      <w:bookmarkStart w:id="9" w:name="_Toc150338211"/>
      <w:r w:rsidRPr="00C22DDD">
        <w:t xml:space="preserve">Анализ </w:t>
      </w:r>
      <w:r>
        <w:t>предметной области</w:t>
      </w:r>
      <w:bookmarkEnd w:id="9"/>
    </w:p>
    <w:p w14:paraId="08D92081" w14:textId="356B81E3" w:rsidR="000D4A36" w:rsidRDefault="00C22DDD" w:rsidP="000D4A36">
      <w:pPr>
        <w:ind w:firstLine="1135"/>
      </w:pPr>
      <w:r w:rsidRPr="002379FA">
        <w:rPr>
          <w:rStyle w:val="eop"/>
          <w:color w:val="000000"/>
          <w:szCs w:val="24"/>
          <w:shd w:val="clear" w:color="auto" w:fill="FFFFFF"/>
        </w:rPr>
        <w:t xml:space="preserve">Здесь описана предметная область </w:t>
      </w:r>
      <w:r w:rsidR="000D4A36" w:rsidRPr="0052224B">
        <w:t>«Информационн</w:t>
      </w:r>
      <w:r w:rsidR="000D4A36">
        <w:t>ой</w:t>
      </w:r>
      <w:r w:rsidR="000D4A36" w:rsidRPr="0052224B">
        <w:t xml:space="preserve"> систем</w:t>
      </w:r>
      <w:r w:rsidR="000D4A36">
        <w:t xml:space="preserve">ы </w:t>
      </w:r>
      <w:r w:rsidR="000D4A36" w:rsidRPr="0052224B">
        <w:t>для управления тестами и результатами».</w:t>
      </w:r>
      <w:r w:rsidR="000D4A36">
        <w:t xml:space="preserve"> </w:t>
      </w:r>
    </w:p>
    <w:p w14:paraId="7AF0C1DD" w14:textId="1B55E024" w:rsidR="0052224B" w:rsidRPr="000D4A36" w:rsidRDefault="0052224B" w:rsidP="000D4A36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0D4A36">
        <w:rPr>
          <w:rFonts w:eastAsia="Times New Roman" w:cs="Times New Roman"/>
          <w:szCs w:val="24"/>
        </w:rPr>
        <w:t>Создание и редактирование тестов;</w:t>
      </w:r>
    </w:p>
    <w:p w14:paraId="014A398B" w14:textId="77777777" w:rsidR="0052224B" w:rsidRP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Управление пользователями и группами;</w:t>
      </w:r>
    </w:p>
    <w:p w14:paraId="178E3F86" w14:textId="77777777" w:rsidR="0052224B" w:rsidRP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Распределение тестов;</w:t>
      </w:r>
    </w:p>
    <w:p w14:paraId="65525A7E" w14:textId="3B64F0F2" w:rsidR="002A67E8" w:rsidRDefault="0052224B" w:rsidP="001B4540">
      <w:pPr>
        <w:pStyle w:val="a0"/>
        <w:numPr>
          <w:ilvl w:val="0"/>
          <w:numId w:val="31"/>
        </w:num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Сбор и анализ результатов.</w:t>
      </w:r>
    </w:p>
    <w:p w14:paraId="374DB6A7" w14:textId="5640A315" w:rsidR="0052224B" w:rsidRPr="002A67E8" w:rsidRDefault="002A67E8" w:rsidP="001B4540">
      <w:pPr>
        <w:spacing w:before="0" w:after="200" w:line="276" w:lineRule="auto"/>
        <w:ind w:firstLine="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12646E49" w14:textId="685CE0FB" w:rsidR="002A67E8" w:rsidRPr="002A67E8" w:rsidRDefault="002A67E8" w:rsidP="001B4540">
      <w:pPr>
        <w:pStyle w:val="3"/>
        <w:numPr>
          <w:ilvl w:val="2"/>
          <w:numId w:val="32"/>
        </w:numPr>
      </w:pPr>
      <w:bookmarkStart w:id="10" w:name="_Toc150338212"/>
      <w:r w:rsidRPr="00C22DDD">
        <w:lastRenderedPageBreak/>
        <w:t xml:space="preserve">Анализ </w:t>
      </w:r>
      <w:r>
        <w:t>аналогов</w:t>
      </w:r>
      <w:bookmarkEnd w:id="10"/>
    </w:p>
    <w:p w14:paraId="3E72D310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  <w:lang w:val="en-US"/>
        </w:rPr>
        <w:t>Moodle</w:t>
      </w:r>
      <w:r w:rsidRPr="002A67E8">
        <w:rPr>
          <w:rFonts w:eastAsia="Times New Roman" w:cs="Times New Roman"/>
          <w:szCs w:val="24"/>
        </w:rPr>
        <w:t xml:space="preserve"> — это бесплатная образовательная платформа, предоставляющая возможность создания персонализированных учебных курсов.</w:t>
      </w:r>
    </w:p>
    <w:p w14:paraId="5617ED8B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Создание курсов, тестов, управление обучением, отслеживание успеваемости, форумы, чаты.</w:t>
      </w:r>
    </w:p>
    <w:p w14:paraId="6F00DA70" w14:textId="4BAE050A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широко используется в учебных заведениях и корпоративном обучении.</w:t>
      </w:r>
    </w:p>
    <w:p w14:paraId="0EC8FEF0" w14:textId="77777777" w:rsidR="002A67E8" w:rsidRPr="002A67E8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Большое сообщество, множество плагинов, гибкость настройки.</w:t>
      </w:r>
    </w:p>
    <w:p w14:paraId="7B885D1F" w14:textId="70476528" w:rsidR="00C22DDD" w:rsidRDefault="002A67E8" w:rsidP="001B4540">
      <w:pPr>
        <w:ind w:firstLine="708"/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Недостатки: Высокий порог входа для новых пользователей, необходимость хостинга и технического обслуживания.</w:t>
      </w:r>
    </w:p>
    <w:p w14:paraId="7E009668" w14:textId="77777777" w:rsidR="00345991" w:rsidRDefault="00345991" w:rsidP="001B4540">
      <w:pPr>
        <w:ind w:firstLine="708"/>
        <w:rPr>
          <w:rFonts w:eastAsia="Times New Roman" w:cs="Times New Roman"/>
          <w:szCs w:val="24"/>
        </w:rPr>
      </w:pPr>
    </w:p>
    <w:p w14:paraId="4DD126B5" w14:textId="2BCECADB" w:rsidR="009827A1" w:rsidRPr="002A67E8" w:rsidRDefault="009827A1" w:rsidP="009827A1">
      <w:pPr>
        <w:ind w:firstLine="708"/>
        <w:jc w:val="center"/>
        <w:rPr>
          <w:rFonts w:eastAsia="Times New Roman" w:cs="Times New Roman"/>
          <w:szCs w:val="24"/>
        </w:rPr>
      </w:pPr>
      <w:r w:rsidRPr="009827A1">
        <w:rPr>
          <w:rFonts w:eastAsia="Times New Roman" w:cs="Times New Roman"/>
          <w:noProof/>
          <w:szCs w:val="24"/>
        </w:rPr>
        <w:drawing>
          <wp:inline distT="0" distB="0" distL="0" distR="0" wp14:anchorId="37490A67" wp14:editId="057764C8">
            <wp:extent cx="5029200" cy="237488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7" cy="23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5053" w14:textId="506204C7" w:rsidR="00C22DDD" w:rsidRPr="000D4A36" w:rsidRDefault="00C22DDD" w:rsidP="009827A1">
      <w:pPr>
        <w:ind w:firstLine="0"/>
        <w:jc w:val="center"/>
        <w:rPr>
          <w:rFonts w:eastAsia="Times New Roman" w:cs="Times New Roman"/>
          <w:szCs w:val="24"/>
        </w:rPr>
      </w:pPr>
      <w:r w:rsidRPr="009827A1">
        <w:rPr>
          <w:rFonts w:eastAsia="Times New Roman" w:cs="Times New Roman"/>
          <w:szCs w:val="24"/>
        </w:rPr>
        <w:t xml:space="preserve">Рисунок 1. – </w:t>
      </w:r>
      <w:r w:rsidR="002A67E8" w:rsidRPr="009827A1">
        <w:rPr>
          <w:rFonts w:eastAsia="Times New Roman" w:cs="Times New Roman"/>
          <w:szCs w:val="24"/>
        </w:rPr>
        <w:t xml:space="preserve">онлайн сервис </w:t>
      </w:r>
      <w:r w:rsidR="002A67E8" w:rsidRPr="009827A1">
        <w:rPr>
          <w:rFonts w:eastAsia="Times New Roman" w:cs="Times New Roman"/>
          <w:szCs w:val="24"/>
          <w:lang w:val="en-US"/>
        </w:rPr>
        <w:t>Moodle</w:t>
      </w:r>
    </w:p>
    <w:p w14:paraId="5B5E2201" w14:textId="77777777" w:rsidR="009827A1" w:rsidRPr="000D4A36" w:rsidRDefault="009827A1" w:rsidP="009827A1">
      <w:pPr>
        <w:ind w:firstLine="0"/>
        <w:jc w:val="center"/>
        <w:rPr>
          <w:rFonts w:eastAsia="Times New Roman" w:cs="Times New Roman"/>
          <w:szCs w:val="24"/>
        </w:rPr>
      </w:pPr>
    </w:p>
    <w:p w14:paraId="5F4C531A" w14:textId="77777777" w:rsidR="00345991" w:rsidRDefault="00C22DDD" w:rsidP="001B4540">
      <w:pPr>
        <w:rPr>
          <w:rFonts w:eastAsia="Times New Roman" w:cs="Times New Roman"/>
          <w:szCs w:val="24"/>
        </w:rPr>
      </w:pPr>
      <w:r w:rsidRPr="00C22DDD">
        <w:rPr>
          <w:rFonts w:eastAsia="Times New Roman" w:cs="Times New Roman"/>
          <w:szCs w:val="24"/>
        </w:rPr>
        <w:tab/>
      </w:r>
    </w:p>
    <w:p w14:paraId="07030174" w14:textId="77777777" w:rsidR="00345991" w:rsidRDefault="00345991">
      <w:pPr>
        <w:spacing w:before="0" w:after="200" w:line="276" w:lineRule="auto"/>
        <w:ind w:firstLine="0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1BB81A85" w14:textId="0E1CEED4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  <w:lang w:val="en-US"/>
        </w:rPr>
        <w:lastRenderedPageBreak/>
        <w:t>Blackboard</w:t>
      </w:r>
      <w:r w:rsidRPr="002A67E8">
        <w:rPr>
          <w:rFonts w:eastAsia="Times New Roman" w:cs="Times New Roman"/>
          <w:szCs w:val="24"/>
        </w:rPr>
        <w:t xml:space="preserve"> — коммерческая система для дистанционного обучения, используемая во многих университетах мира.</w:t>
      </w:r>
    </w:p>
    <w:p w14:paraId="00DE17FE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Управление курсами, организация виртуальных классов, интеграция с различными инструментами и сервисами.</w:t>
      </w:r>
    </w:p>
    <w:p w14:paraId="634B1D2D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Образовательные учреждения, крупные организации для внутреннего обучения.</w:t>
      </w:r>
    </w:p>
    <w:p w14:paraId="53AB2023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Мощные аналитические инструменты, высокая безопасность данных, поддержка множества образовательных стандартов.</w:t>
      </w:r>
    </w:p>
    <w:p w14:paraId="64C0817E" w14:textId="26EB66FC" w:rsidR="00C22DDD" w:rsidRDefault="002A67E8" w:rsidP="001B4540">
      <w:pPr>
        <w:rPr>
          <w:rFonts w:eastAsia="Times New Roman" w:cs="Times New Roman"/>
          <w:noProof/>
          <w:szCs w:val="24"/>
        </w:rPr>
      </w:pPr>
      <w:r w:rsidRPr="002A67E8">
        <w:rPr>
          <w:rFonts w:eastAsia="Times New Roman" w:cs="Times New Roman"/>
          <w:szCs w:val="24"/>
        </w:rPr>
        <w:t>Недостатки: Высокая стоимость лицензии, сложность в освоении и настройке.</w:t>
      </w:r>
      <w:r w:rsidRPr="002A67E8">
        <w:rPr>
          <w:rFonts w:eastAsia="Times New Roman" w:cs="Times New Roman"/>
          <w:noProof/>
          <w:szCs w:val="24"/>
        </w:rPr>
        <w:t xml:space="preserve"> </w:t>
      </w:r>
    </w:p>
    <w:p w14:paraId="2FDA99B4" w14:textId="77777777" w:rsidR="00345991" w:rsidRPr="00C22DDD" w:rsidRDefault="00345991" w:rsidP="001B4540">
      <w:pPr>
        <w:rPr>
          <w:rFonts w:eastAsia="Times New Roman" w:cs="Times New Roman"/>
          <w:szCs w:val="24"/>
        </w:rPr>
      </w:pPr>
    </w:p>
    <w:p w14:paraId="017ED13D" w14:textId="08E19698" w:rsidR="009827A1" w:rsidRDefault="00345991" w:rsidP="00345991">
      <w:pPr>
        <w:ind w:firstLine="0"/>
        <w:jc w:val="center"/>
      </w:pPr>
      <w:r w:rsidRPr="00345991">
        <w:rPr>
          <w:noProof/>
        </w:rPr>
        <w:drawing>
          <wp:inline distT="0" distB="0" distL="0" distR="0" wp14:anchorId="515AEC8E" wp14:editId="5040E914">
            <wp:extent cx="4286250" cy="290902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028" cy="29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546" w14:textId="7FD3975B" w:rsidR="00345991" w:rsidRPr="000D4A36" w:rsidRDefault="00C22DDD" w:rsidP="00345991">
      <w:pPr>
        <w:ind w:firstLine="0"/>
        <w:jc w:val="center"/>
      </w:pPr>
      <w:r w:rsidRPr="002379FA">
        <w:t xml:space="preserve">Рисунок 2. – онлайн сервис </w:t>
      </w:r>
      <w:r w:rsidR="002A67E8" w:rsidRPr="009827A1">
        <w:rPr>
          <w:lang w:val="en-US"/>
        </w:rPr>
        <w:t>Blackboard</w:t>
      </w:r>
    </w:p>
    <w:p w14:paraId="62CD7A24" w14:textId="7796FCC1" w:rsidR="00C22DDD" w:rsidRPr="000D4A36" w:rsidRDefault="00345991" w:rsidP="00345991">
      <w:pPr>
        <w:spacing w:before="0" w:after="200" w:line="276" w:lineRule="auto"/>
        <w:ind w:firstLine="0"/>
        <w:contextualSpacing w:val="0"/>
        <w:jc w:val="left"/>
      </w:pPr>
      <w:r w:rsidRPr="000D4A36">
        <w:br w:type="page"/>
      </w:r>
    </w:p>
    <w:p w14:paraId="0238DFF0" w14:textId="4FCF0674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lastRenderedPageBreak/>
        <w:t>Google Forms — инструмент от Google, позволяющий создавать формы для опросов и тестов.</w:t>
      </w:r>
    </w:p>
    <w:p w14:paraId="5AF3BDB2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Функционал: Простое создание форм, автоматическая организация данных, интеграция с Google Таблицами.</w:t>
      </w:r>
    </w:p>
    <w:p w14:paraId="53C148C1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Применение: Школы, бизнес, исследования, быстрые опросы и тесты.</w:t>
      </w:r>
    </w:p>
    <w:p w14:paraId="391104F5" w14:textId="77777777" w:rsidR="002A67E8" w:rsidRPr="002A67E8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Достоинства: Простота использования, бесплатность, хорошая интеграция с другими продуктами Google.</w:t>
      </w:r>
    </w:p>
    <w:p w14:paraId="166B30AB" w14:textId="766B6462" w:rsidR="00C22DDD" w:rsidRDefault="002A67E8" w:rsidP="001B4540">
      <w:pPr>
        <w:rPr>
          <w:rFonts w:eastAsia="Times New Roman" w:cs="Times New Roman"/>
          <w:szCs w:val="24"/>
        </w:rPr>
      </w:pPr>
      <w:r w:rsidRPr="002A67E8">
        <w:rPr>
          <w:rFonts w:eastAsia="Times New Roman" w:cs="Times New Roman"/>
          <w:szCs w:val="24"/>
        </w:rPr>
        <w:t>Недостатки: Ограниченные возможности кастомизации, отсутствие сложной логики вопросов.</w:t>
      </w:r>
    </w:p>
    <w:p w14:paraId="10F6EF94" w14:textId="6C51AA80" w:rsidR="00345991" w:rsidRDefault="00345991" w:rsidP="001B4540">
      <w:pPr>
        <w:rPr>
          <w:rFonts w:eastAsia="Times New Roman" w:cs="Times New Roman"/>
          <w:szCs w:val="24"/>
        </w:rPr>
      </w:pPr>
    </w:p>
    <w:p w14:paraId="1406D103" w14:textId="1C5A9C2A" w:rsidR="00345991" w:rsidRPr="002A67E8" w:rsidRDefault="00345991" w:rsidP="00345991">
      <w:pPr>
        <w:jc w:val="center"/>
        <w:rPr>
          <w:rFonts w:eastAsia="Times New Roman" w:cs="Times New Roman"/>
          <w:szCs w:val="24"/>
        </w:rPr>
      </w:pPr>
      <w:r w:rsidRPr="00345991">
        <w:rPr>
          <w:rFonts w:eastAsia="Times New Roman" w:cs="Times New Roman"/>
          <w:noProof/>
          <w:szCs w:val="24"/>
        </w:rPr>
        <w:drawing>
          <wp:inline distT="0" distB="0" distL="0" distR="0" wp14:anchorId="5B25BAC4" wp14:editId="2008F79F">
            <wp:extent cx="5337175" cy="3202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D0F0" w14:textId="2C82A182" w:rsidR="00C22DDD" w:rsidRPr="00345991" w:rsidRDefault="00C22DDD" w:rsidP="00345991">
      <w:pPr>
        <w:ind w:firstLine="0"/>
        <w:jc w:val="center"/>
        <w:rPr>
          <w:lang w:val="en-US"/>
        </w:rPr>
      </w:pPr>
      <w:r>
        <w:t>Рисунок</w:t>
      </w:r>
      <w:r w:rsidRPr="00345991">
        <w:rPr>
          <w:lang w:val="en-US"/>
        </w:rPr>
        <w:t xml:space="preserve"> 3. – </w:t>
      </w:r>
      <w:r>
        <w:t>онлайн</w:t>
      </w:r>
      <w:r w:rsidRPr="00345991">
        <w:rPr>
          <w:lang w:val="en-US"/>
        </w:rPr>
        <w:t xml:space="preserve"> </w:t>
      </w:r>
      <w:r>
        <w:t>сервис</w:t>
      </w:r>
      <w:r w:rsidRPr="00345991">
        <w:rPr>
          <w:lang w:val="en-US"/>
        </w:rPr>
        <w:t xml:space="preserve"> </w:t>
      </w:r>
      <w:r w:rsidR="002A67E8" w:rsidRPr="00345991">
        <w:rPr>
          <w:lang w:val="en-US"/>
        </w:rPr>
        <w:t>Google Forms</w:t>
      </w:r>
    </w:p>
    <w:p w14:paraId="7BECC5CE" w14:textId="07A00959" w:rsidR="001520EB" w:rsidRPr="002A67E8" w:rsidRDefault="00345991" w:rsidP="00345991">
      <w:pPr>
        <w:spacing w:before="0" w:after="200" w:line="276" w:lineRule="auto"/>
        <w:ind w:firstLine="0"/>
        <w:contextualSpacing w:val="0"/>
        <w:jc w:val="center"/>
        <w:rPr>
          <w:rFonts w:eastAsia="Times New Roman" w:cs="Times New Roman"/>
          <w:b/>
          <w:bCs/>
          <w:szCs w:val="24"/>
          <w:lang w:val="en-US"/>
        </w:rPr>
      </w:pPr>
      <w:r>
        <w:rPr>
          <w:rFonts w:eastAsia="Times New Roman" w:cs="Times New Roman"/>
          <w:b/>
          <w:bCs/>
          <w:szCs w:val="24"/>
          <w:lang w:val="en-US"/>
        </w:rPr>
        <w:br w:type="page"/>
      </w:r>
    </w:p>
    <w:p w14:paraId="36FA3F3C" w14:textId="26B01055" w:rsidR="00C22DDD" w:rsidRPr="00D31455" w:rsidRDefault="00C22DDD" w:rsidP="001B4540">
      <w:pPr>
        <w:pStyle w:val="2"/>
      </w:pPr>
      <w:bookmarkStart w:id="11" w:name="_Toc150338213"/>
      <w:r w:rsidRPr="00D31455">
        <w:lastRenderedPageBreak/>
        <w:t>Достоинства и недостатки</w:t>
      </w:r>
      <w:bookmarkEnd w:id="11"/>
    </w:p>
    <w:p w14:paraId="6FE6DE7C" w14:textId="77777777" w:rsidR="001B4540" w:rsidRDefault="00C22DDD" w:rsidP="001B4540">
      <w:pPr>
        <w:ind w:firstLine="710"/>
        <w:rPr>
          <w:rFonts w:eastAsia="Times New Roman" w:cs="Times New Roman"/>
          <w:szCs w:val="24"/>
        </w:rPr>
      </w:pPr>
      <w:r w:rsidRPr="002379FA">
        <w:rPr>
          <w:rFonts w:eastAsia="Times New Roman" w:cs="Times New Roman"/>
          <w:szCs w:val="24"/>
        </w:rPr>
        <w:t>Дальше в разделе будут описаны аналоги со своими достоинствами и недостатками в рамках предметной области:</w:t>
      </w:r>
    </w:p>
    <w:p w14:paraId="2C423BE6" w14:textId="45B94708" w:rsidR="001B4540" w:rsidRPr="001B4540" w:rsidRDefault="001B4540" w:rsidP="001B4540">
      <w:pPr>
        <w:ind w:firstLine="710"/>
        <w:rPr>
          <w:rFonts w:eastAsia="Times New Roman" w:cs="Times New Roman"/>
          <w:szCs w:val="24"/>
        </w:rPr>
      </w:pPr>
      <w:r>
        <w:t>Достоинства разрабатываемой информационной системы для управления тестами и результатами:</w:t>
      </w:r>
    </w:p>
    <w:p w14:paraId="0400B23C" w14:textId="77777777" w:rsidR="001B4540" w:rsidRDefault="001B4540" w:rsidP="001B4540">
      <w:pPr>
        <w:pStyle w:val="a0"/>
        <w:ind w:left="1491" w:hanging="357"/>
      </w:pPr>
      <w:r>
        <w:t>Автоматизация процесса тестирования, снижение вероятности человеческой ошибки;</w:t>
      </w:r>
    </w:p>
    <w:p w14:paraId="29C26CCF" w14:textId="77777777" w:rsidR="001B4540" w:rsidRDefault="001B4540" w:rsidP="001B4540">
      <w:pPr>
        <w:pStyle w:val="a0"/>
        <w:ind w:left="1491" w:hanging="357"/>
      </w:pPr>
      <w:r>
        <w:t>Удобство анализа результатов за счет централизованного сбора данных;</w:t>
      </w:r>
    </w:p>
    <w:p w14:paraId="22D4FFD7" w14:textId="77777777" w:rsidR="001B4540" w:rsidRDefault="001B4540" w:rsidP="001B4540">
      <w:pPr>
        <w:pStyle w:val="a0"/>
        <w:ind w:left="1491" w:hanging="357"/>
      </w:pPr>
      <w:r>
        <w:t>Возможность быстрой и удобной оценки знаний большого количества пользователей;</w:t>
      </w:r>
    </w:p>
    <w:p w14:paraId="4B915FBB" w14:textId="77777777" w:rsidR="001B4540" w:rsidRDefault="001B4540" w:rsidP="001B4540">
      <w:pPr>
        <w:pStyle w:val="a0"/>
        <w:ind w:left="1491" w:hanging="357"/>
      </w:pPr>
      <w:r>
        <w:t>Интеграция с другими информационными системами и базами данных.</w:t>
      </w:r>
    </w:p>
    <w:p w14:paraId="157ED932" w14:textId="18A9F7BA" w:rsidR="001B4540" w:rsidRDefault="001B4540" w:rsidP="001B4540">
      <w:pPr>
        <w:pStyle w:val="vguList2"/>
        <w:numPr>
          <w:ilvl w:val="0"/>
          <w:numId w:val="0"/>
        </w:numPr>
        <w:ind w:firstLine="709"/>
      </w:pPr>
      <w:r>
        <w:t>Недостатки:</w:t>
      </w:r>
    </w:p>
    <w:p w14:paraId="3E5F04EB" w14:textId="77777777" w:rsidR="001B4540" w:rsidRDefault="001B4540" w:rsidP="001B4540">
      <w:pPr>
        <w:pStyle w:val="a0"/>
        <w:ind w:left="1491" w:hanging="357"/>
      </w:pPr>
      <w:r>
        <w:t>Необходимость обучения пользователей работе с системой;</w:t>
      </w:r>
    </w:p>
    <w:p w14:paraId="5E4C7639" w14:textId="77777777" w:rsidR="001B4540" w:rsidRDefault="001B4540" w:rsidP="001B4540">
      <w:pPr>
        <w:pStyle w:val="a0"/>
        <w:ind w:left="1491" w:hanging="357"/>
      </w:pPr>
      <w:r>
        <w:t>Зависимость от стабильного интернет-соединения для онлайн-тестирования;</w:t>
      </w:r>
    </w:p>
    <w:p w14:paraId="600017AD" w14:textId="55558EDD" w:rsidR="001B4540" w:rsidRPr="002379FA" w:rsidRDefault="001B4540" w:rsidP="001B4540">
      <w:pPr>
        <w:pStyle w:val="a0"/>
        <w:ind w:left="1491" w:hanging="357"/>
      </w:pPr>
      <w:r>
        <w:t>Возможные сложности при интеграции с устаревшими или нестандартными образовательными платформами.</w:t>
      </w:r>
    </w:p>
    <w:p w14:paraId="180C3509" w14:textId="78D63673" w:rsidR="0060273D" w:rsidRPr="0060273D" w:rsidRDefault="007D1ECA" w:rsidP="001B4540">
      <w:pPr>
        <w:pStyle w:val="2"/>
      </w:pPr>
      <w:bookmarkStart w:id="12" w:name="_Toc150338214"/>
      <w:r>
        <w:t>Основание для разработки</w:t>
      </w:r>
      <w:bookmarkEnd w:id="12"/>
    </w:p>
    <w:p w14:paraId="421D7970" w14:textId="121A54FB" w:rsidR="00C54B30" w:rsidRDefault="001B4540" w:rsidP="001B4540">
      <w:r w:rsidRPr="001B4540">
        <w:t>Основанием для разработки системы является потребность в современном, гибком и масштабируемом решении для проведения тестирования и анализа результатов, как в образовательной сфере, так и в корпоративной.</w:t>
      </w:r>
    </w:p>
    <w:p w14:paraId="6C3B6AEC" w14:textId="607B8FCE" w:rsidR="0080485F" w:rsidRPr="0080485F" w:rsidRDefault="00877984" w:rsidP="001B4540">
      <w:pPr>
        <w:pStyle w:val="2"/>
      </w:pPr>
      <w:bookmarkStart w:id="13" w:name="_Toc150338215"/>
      <w:r>
        <w:t>Участники разработки</w:t>
      </w:r>
      <w:bookmarkEnd w:id="13"/>
    </w:p>
    <w:p w14:paraId="0A014282" w14:textId="24AEF8C9" w:rsidR="00877984" w:rsidRDefault="00877984" w:rsidP="001B4540">
      <w:r>
        <w:t>Исполнителем настоящей работы является студент ФГБОУ ВО «Вятского государственного университета» («Колледжа ВятГУ»), группы ИСПк-</w:t>
      </w:r>
      <w:r w:rsidR="00E63B6F" w:rsidRPr="00E63B6F">
        <w:t>3</w:t>
      </w:r>
      <w:r>
        <w:t>0</w:t>
      </w:r>
      <w:r w:rsidR="00E63B6F" w:rsidRPr="00E63B6F">
        <w:t>5</w:t>
      </w:r>
      <w:r>
        <w:t>-52-00</w:t>
      </w:r>
      <w:r w:rsidR="001B4540" w:rsidRPr="001B4540">
        <w:t xml:space="preserve">: </w:t>
      </w:r>
      <w:r w:rsidR="001B4540">
        <w:t>Юдинцев Богдан Сергеевич</w:t>
      </w:r>
      <w:r>
        <w:t>.</w:t>
      </w:r>
    </w:p>
    <w:p w14:paraId="184E120F" w14:textId="35BF94DB" w:rsidR="00877984" w:rsidRDefault="00877984" w:rsidP="001B4540">
      <w:r>
        <w:t>Заказчиком настоящей работы является коллектив преподавателей ФГБОУ ВО «Вятского государственного университета» («Колледжа ВятГУ»)</w:t>
      </w:r>
      <w:r w:rsidRPr="00877984">
        <w:t>:</w:t>
      </w:r>
    </w:p>
    <w:p w14:paraId="3C27CD67" w14:textId="33E62336" w:rsidR="00877984" w:rsidRDefault="00E63B6F" w:rsidP="001B4540">
      <w:pPr>
        <w:pStyle w:val="a0"/>
      </w:pPr>
      <w:r>
        <w:t>по</w:t>
      </w:r>
      <w:r w:rsidR="00877984">
        <w:t xml:space="preserve"> </w:t>
      </w:r>
      <w:r w:rsidR="001F706A">
        <w:t>МДК 05.01 и МДК 06.02</w:t>
      </w:r>
      <w:r w:rsidR="0080485F">
        <w:t xml:space="preserve">, Самоделкин </w:t>
      </w:r>
      <w:r w:rsidR="00444821">
        <w:t>П</w:t>
      </w:r>
      <w:r w:rsidR="0080485F">
        <w:t>. А.</w:t>
      </w:r>
      <w:r w:rsidR="002973F4" w:rsidRPr="002973F4">
        <w:t>;</w:t>
      </w:r>
    </w:p>
    <w:p w14:paraId="4FD4FB86" w14:textId="7BB09FBC" w:rsidR="00E63B6F" w:rsidRDefault="00E63B6F" w:rsidP="001B4540">
      <w:pPr>
        <w:pStyle w:val="a0"/>
      </w:pPr>
      <w:r>
        <w:t>по основам проектирования БД, Крутиков А.К.;</w:t>
      </w:r>
    </w:p>
    <w:p w14:paraId="54E2D0D3" w14:textId="5CCB1357" w:rsidR="00E63B6F" w:rsidRDefault="00E63B6F" w:rsidP="001B4540">
      <w:pPr>
        <w:pStyle w:val="a0"/>
      </w:pPr>
      <w:r>
        <w:t>руководитель курсовой работы, Сергеева Е.Г.;</w:t>
      </w:r>
    </w:p>
    <w:p w14:paraId="3E8FF049" w14:textId="31013289" w:rsidR="0080485F" w:rsidRDefault="0080485F" w:rsidP="001B4540">
      <w:pPr>
        <w:pStyle w:val="2"/>
      </w:pPr>
      <w:bookmarkStart w:id="14" w:name="_Toc150338216"/>
      <w:r>
        <w:t xml:space="preserve">Сроки </w:t>
      </w:r>
      <w:r w:rsidR="00B3143F">
        <w:t>разработки</w:t>
      </w:r>
      <w:bookmarkEnd w:id="14"/>
    </w:p>
    <w:p w14:paraId="15FC7FD9" w14:textId="0AD3BBBC" w:rsidR="000B70BE" w:rsidRPr="000B70BE" w:rsidRDefault="000B70BE" w:rsidP="001B4540">
      <w:r>
        <w:t xml:space="preserve">Сроки разработки с </w:t>
      </w:r>
      <w:r w:rsidR="001F706A">
        <w:t>06</w:t>
      </w:r>
      <w:r>
        <w:t>.0</w:t>
      </w:r>
      <w:r w:rsidR="001F706A">
        <w:t>9</w:t>
      </w:r>
      <w:r>
        <w:t>.2023 г. по 1</w:t>
      </w:r>
      <w:r w:rsidR="001F706A">
        <w:t>8</w:t>
      </w:r>
      <w:r>
        <w:t>.</w:t>
      </w:r>
      <w:r w:rsidR="001F706A">
        <w:t>12</w:t>
      </w:r>
      <w:r>
        <w:t>.2023 г.</w:t>
      </w:r>
    </w:p>
    <w:p w14:paraId="7240DD3D" w14:textId="348226DE" w:rsidR="00B3143F" w:rsidRDefault="00B3143F" w:rsidP="001B4540">
      <w:pPr>
        <w:pStyle w:val="2"/>
      </w:pPr>
      <w:bookmarkStart w:id="15" w:name="_Toc150338217"/>
      <w:r>
        <w:lastRenderedPageBreak/>
        <w:t>Функциональное и эксплуатационное назначение результатов</w:t>
      </w:r>
      <w:bookmarkEnd w:id="15"/>
    </w:p>
    <w:p w14:paraId="104C1B67" w14:textId="201BFFDB" w:rsidR="001B4540" w:rsidRDefault="001B4540" w:rsidP="001B4540">
      <w:r>
        <w:t>Эксплуатационное назначение разрабатываемой информационной системы:</w:t>
      </w:r>
    </w:p>
    <w:p w14:paraId="52C3F1E5" w14:textId="77777777" w:rsidR="001B4540" w:rsidRDefault="001B4540" w:rsidP="001B4540">
      <w:pPr>
        <w:pStyle w:val="a0"/>
        <w:ind w:left="1560" w:hanging="357"/>
      </w:pPr>
      <w:r>
        <w:t>Применение в образовательных учреждениях для проведения тестирования и мониторинга успеваемости студентов;</w:t>
      </w:r>
    </w:p>
    <w:p w14:paraId="4223AFDD" w14:textId="77777777" w:rsidR="001B4540" w:rsidRDefault="001B4540" w:rsidP="001B4540">
      <w:pPr>
        <w:pStyle w:val="a0"/>
        <w:ind w:left="1560" w:hanging="357"/>
      </w:pPr>
      <w:r>
        <w:t>Использование в компаниях для оценки квалификации и подбора персонала;</w:t>
      </w:r>
    </w:p>
    <w:p w14:paraId="2176CB37" w14:textId="6E1E8AAC" w:rsidR="001B4540" w:rsidRDefault="001B4540" w:rsidP="001B4540">
      <w:pPr>
        <w:pStyle w:val="a0"/>
        <w:ind w:left="1560" w:hanging="357"/>
      </w:pPr>
      <w:r>
        <w:t>Внедрение в тренинговые центры для оценки эффективности обучения.</w:t>
      </w:r>
    </w:p>
    <w:p w14:paraId="1D52D6B6" w14:textId="28C9C7B0" w:rsidR="00B3143F" w:rsidRDefault="00B3143F" w:rsidP="001B4540">
      <w:pPr>
        <w:pStyle w:val="1"/>
        <w:jc w:val="both"/>
      </w:pPr>
      <w:bookmarkStart w:id="16" w:name="_Toc150338218"/>
      <w:r>
        <w:lastRenderedPageBreak/>
        <w:t>Требования</w:t>
      </w:r>
      <w:r w:rsidR="00145FD4">
        <w:t xml:space="preserve"> к результатам разработки</w:t>
      </w:r>
      <w:bookmarkEnd w:id="16"/>
    </w:p>
    <w:p w14:paraId="4D97BF72" w14:textId="7942DA20" w:rsidR="001B077C" w:rsidRDefault="00F26489" w:rsidP="001B4540">
      <w:pPr>
        <w:pStyle w:val="2"/>
      </w:pPr>
      <w:bookmarkStart w:id="17" w:name="_Toc150338219"/>
      <w:r>
        <w:t>Требования к функциональным характеристикам</w:t>
      </w:r>
      <w:bookmarkEnd w:id="17"/>
    </w:p>
    <w:p w14:paraId="457D1542" w14:textId="61054756" w:rsidR="003F085D" w:rsidRDefault="003F085D" w:rsidP="001B4540">
      <w:r>
        <w:t xml:space="preserve">В приложении </w:t>
      </w:r>
      <w:r w:rsidRPr="003F085D">
        <w:t>“</w:t>
      </w:r>
      <w:r w:rsidR="000D4A36" w:rsidRPr="0052224B">
        <w:t>Информационная система для управления тестами и результатами</w:t>
      </w:r>
      <w:r w:rsidRPr="003F085D">
        <w:t>”</w:t>
      </w:r>
      <w:r>
        <w:t>, должны быть реализованы следующие функции</w:t>
      </w:r>
      <w:r w:rsidRPr="003F085D">
        <w:t>:</w:t>
      </w:r>
    </w:p>
    <w:p w14:paraId="73612ED2" w14:textId="1A3D4E72" w:rsidR="003F085D" w:rsidRPr="003F085D" w:rsidRDefault="003F085D" w:rsidP="001B4540">
      <w:pPr>
        <w:pStyle w:val="a0"/>
      </w:pPr>
      <w:r>
        <w:t>Функция авторизации</w:t>
      </w:r>
      <w:r>
        <w:rPr>
          <w:lang w:val="en-US"/>
        </w:rPr>
        <w:t>;</w:t>
      </w:r>
    </w:p>
    <w:p w14:paraId="3CF72C14" w14:textId="538937D7" w:rsidR="003F085D" w:rsidRDefault="003F085D" w:rsidP="001B4540">
      <w:pPr>
        <w:pStyle w:val="a0"/>
      </w:pPr>
      <w:r>
        <w:t xml:space="preserve">Функция </w:t>
      </w:r>
      <w:r w:rsidR="00AD2F2D">
        <w:t xml:space="preserve">создания команды </w:t>
      </w:r>
    </w:p>
    <w:p w14:paraId="31882D37" w14:textId="6D70F38A" w:rsidR="003F085D" w:rsidRDefault="003F085D" w:rsidP="001B4540">
      <w:pPr>
        <w:pStyle w:val="a0"/>
      </w:pPr>
      <w:r>
        <w:t xml:space="preserve">Функция просмотра всех </w:t>
      </w:r>
      <w:r w:rsidR="00AD2F2D">
        <w:t>задач, приоритетов, сроков пользователем</w:t>
      </w:r>
    </w:p>
    <w:p w14:paraId="53D61E51" w14:textId="629B3527" w:rsidR="00AD2F2D" w:rsidRDefault="00AD2F2D" w:rsidP="001B4540">
      <w:pPr>
        <w:pStyle w:val="a0"/>
      </w:pPr>
      <w:r>
        <w:t xml:space="preserve">Функция для просмотра логов для пользователей </w:t>
      </w:r>
    </w:p>
    <w:p w14:paraId="1324BF01" w14:textId="6330645C" w:rsidR="00CC3968" w:rsidRDefault="00CC3968" w:rsidP="001B4540">
      <w:pPr>
        <w:pStyle w:val="a0"/>
      </w:pPr>
      <w:r>
        <w:t xml:space="preserve">Приложение </w:t>
      </w:r>
      <w:r w:rsidR="00AD2F2D">
        <w:t xml:space="preserve">должно иметь доступ к интернету </w:t>
      </w:r>
    </w:p>
    <w:p w14:paraId="74010518" w14:textId="304D816F" w:rsidR="0044551B" w:rsidRDefault="0044551B" w:rsidP="001B4540">
      <w:pPr>
        <w:pStyle w:val="2"/>
      </w:pPr>
      <w:bookmarkStart w:id="18" w:name="_Toc150338220"/>
      <w:r>
        <w:t>Требования к интерфейсу</w:t>
      </w:r>
      <w:bookmarkEnd w:id="18"/>
    </w:p>
    <w:p w14:paraId="24C23271" w14:textId="169B3BA8" w:rsidR="0044551B" w:rsidRDefault="0044551B" w:rsidP="001B4540">
      <w:r>
        <w:t xml:space="preserve">В этом разделе описываются особенности интерфейса приложения </w:t>
      </w:r>
      <w:r w:rsidRPr="003F085D">
        <w:t>“</w:t>
      </w:r>
      <w:r w:rsidR="000D4A36" w:rsidRPr="0052224B">
        <w:t>Информационная система для управления тестами и результатами</w:t>
      </w:r>
      <w:r w:rsidRPr="003F085D">
        <w:t>”</w:t>
      </w:r>
      <w:r>
        <w:t>.</w:t>
      </w:r>
    </w:p>
    <w:p w14:paraId="748AACF9" w14:textId="77777777" w:rsidR="00062C1A" w:rsidRPr="002062B6" w:rsidRDefault="00062C1A" w:rsidP="001B4540">
      <w:pPr>
        <w:ind w:firstLine="710"/>
        <w:rPr>
          <w:rFonts w:eastAsia="Times New Roman" w:cs="Times New Roman"/>
          <w:noProof/>
        </w:rPr>
      </w:pPr>
    </w:p>
    <w:p w14:paraId="6772F315" w14:textId="3D24F354" w:rsidR="0060273D" w:rsidRDefault="002830A2" w:rsidP="001B4540">
      <w:pPr>
        <w:pStyle w:val="2"/>
        <w:rPr>
          <w:rFonts w:eastAsia="Times New Roman"/>
        </w:rPr>
      </w:pPr>
      <w:bookmarkStart w:id="19" w:name="_Toc150338221"/>
      <w:r w:rsidRPr="70E3EAC5">
        <w:rPr>
          <w:rFonts w:eastAsia="Times New Roman"/>
        </w:rPr>
        <w:t xml:space="preserve">Требования </w:t>
      </w:r>
      <w:r w:rsidR="003543A9" w:rsidRPr="70E3EAC5">
        <w:rPr>
          <w:rFonts w:eastAsia="Times New Roman"/>
        </w:rPr>
        <w:t>к видам обеспечения</w:t>
      </w:r>
      <w:bookmarkEnd w:id="19"/>
    </w:p>
    <w:p w14:paraId="5B710D80" w14:textId="7E3F2173" w:rsidR="003543A9" w:rsidRDefault="003543A9" w:rsidP="001B4540">
      <w:pPr>
        <w:pStyle w:val="3"/>
        <w:rPr>
          <w:rFonts w:eastAsia="Times New Roman"/>
        </w:rPr>
      </w:pPr>
      <w:bookmarkStart w:id="20" w:name="_Toc150338222"/>
      <w:r w:rsidRPr="70E3EAC5">
        <w:rPr>
          <w:rFonts w:eastAsia="Times New Roman"/>
        </w:rPr>
        <w:t>Требования к математическому обеспечению</w:t>
      </w:r>
      <w:bookmarkEnd w:id="20"/>
    </w:p>
    <w:p w14:paraId="136FAD7C" w14:textId="35A57F5A" w:rsidR="00D63EAC" w:rsidRPr="00247206" w:rsidRDefault="00247206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Требования к данной характеристике не предъявляются</w:t>
      </w:r>
      <w:r w:rsidR="00C90A1D" w:rsidRPr="70E3EAC5">
        <w:rPr>
          <w:rFonts w:eastAsia="Times New Roman" w:cs="Times New Roman"/>
        </w:rPr>
        <w:t>.</w:t>
      </w:r>
    </w:p>
    <w:p w14:paraId="4B1A4FB9" w14:textId="7DCA28C2" w:rsidR="003543A9" w:rsidRDefault="00394519" w:rsidP="001B4540">
      <w:pPr>
        <w:pStyle w:val="3"/>
        <w:rPr>
          <w:rFonts w:eastAsia="Times New Roman"/>
        </w:rPr>
      </w:pPr>
      <w:bookmarkStart w:id="21" w:name="_Toc150338223"/>
      <w:r w:rsidRPr="70E3EAC5">
        <w:rPr>
          <w:rFonts w:eastAsia="Times New Roman"/>
        </w:rPr>
        <w:t>Требования к информационному обеспечению</w:t>
      </w:r>
      <w:bookmarkEnd w:id="21"/>
    </w:p>
    <w:p w14:paraId="34D3DCF5" w14:textId="52871562" w:rsidR="00DF2908" w:rsidRPr="00DF2908" w:rsidRDefault="0023485B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Структура хранения данных в системе должна иметь </w:t>
      </w:r>
      <w:r w:rsidR="00360A3E" w:rsidRPr="70E3EAC5">
        <w:rPr>
          <w:rFonts w:eastAsia="Times New Roman" w:cs="Times New Roman"/>
        </w:rPr>
        <w:t>область постоянного хранения данных.</w:t>
      </w:r>
      <w:r w:rsidR="006572F6" w:rsidRPr="70E3EAC5">
        <w:rPr>
          <w:rFonts w:eastAsia="Times New Roman" w:cs="Times New Roman"/>
        </w:rPr>
        <w:t xml:space="preserve"> Устройство, на котором будет находится приложение должно иметь ОС </w:t>
      </w:r>
      <w:r w:rsidR="00470082" w:rsidRPr="70E3EAC5">
        <w:rPr>
          <w:rFonts w:eastAsia="Times New Roman" w:cs="Times New Roman"/>
          <w:lang w:val="en-US"/>
        </w:rPr>
        <w:t>Windows</w:t>
      </w:r>
      <w:r w:rsidR="00470082" w:rsidRPr="70E3EAC5">
        <w:rPr>
          <w:rFonts w:eastAsia="Times New Roman" w:cs="Times New Roman"/>
        </w:rPr>
        <w:t xml:space="preserve"> 10.</w:t>
      </w:r>
    </w:p>
    <w:p w14:paraId="7CFBADAF" w14:textId="5FEDF3A9" w:rsidR="00661F8A" w:rsidRDefault="00661F8A" w:rsidP="001B4540">
      <w:pPr>
        <w:pStyle w:val="3"/>
        <w:rPr>
          <w:rFonts w:eastAsia="Times New Roman"/>
        </w:rPr>
      </w:pPr>
      <w:bookmarkStart w:id="22" w:name="_Toc150338224"/>
      <w:r w:rsidRPr="70E3EAC5">
        <w:rPr>
          <w:rFonts w:eastAsia="Times New Roman"/>
        </w:rPr>
        <w:t>Требования к надёжности</w:t>
      </w:r>
      <w:bookmarkEnd w:id="22"/>
    </w:p>
    <w:p w14:paraId="07E12A75" w14:textId="4D13B415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6426724A" w14:textId="77777777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– 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</w:t>
      </w:r>
    </w:p>
    <w:p w14:paraId="31FB6C08" w14:textId="77777777" w:rsid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– 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364EC450" w14:textId="156C3F02" w:rsidR="00F61BC3" w:rsidRPr="00F61BC3" w:rsidRDefault="00F61BC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lastRenderedPageBreak/>
        <w:t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14:paraId="08AD3E33" w14:textId="4B64F340" w:rsidR="00661F8A" w:rsidRDefault="00661F8A" w:rsidP="001B4540">
      <w:pPr>
        <w:pStyle w:val="3"/>
        <w:rPr>
          <w:rFonts w:eastAsia="Times New Roman"/>
        </w:rPr>
      </w:pPr>
      <w:bookmarkStart w:id="23" w:name="_Toc150338225"/>
      <w:r w:rsidRPr="70E3EAC5">
        <w:rPr>
          <w:rFonts w:eastAsia="Times New Roman"/>
        </w:rPr>
        <w:t xml:space="preserve">Требования к эргономической и </w:t>
      </w:r>
      <w:r w:rsidR="00577771" w:rsidRPr="70E3EAC5">
        <w:rPr>
          <w:rFonts w:eastAsia="Times New Roman"/>
        </w:rPr>
        <w:t>технической эстетике</w:t>
      </w:r>
      <w:bookmarkEnd w:id="23"/>
    </w:p>
    <w:p w14:paraId="375D225C" w14:textId="234C2306" w:rsidR="00544D74" w:rsidRPr="00544D74" w:rsidRDefault="00544D74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  <w:r w:rsidR="007B71C2" w:rsidRPr="70E3EAC5">
        <w:rPr>
          <w:rFonts w:eastAsia="Times New Roman" w:cs="Times New Roman"/>
        </w:rPr>
        <w:t xml:space="preserve"> Навигационные элементы должны быть выполнены в удобной и понятной для пользователя форме.</w:t>
      </w:r>
    </w:p>
    <w:p w14:paraId="5075D2B3" w14:textId="0D32D090" w:rsidR="00577771" w:rsidRDefault="002E2D3B" w:rsidP="001B4540">
      <w:pPr>
        <w:pStyle w:val="3"/>
        <w:rPr>
          <w:rFonts w:eastAsia="Times New Roman"/>
        </w:rPr>
      </w:pPr>
      <w:bookmarkStart w:id="24" w:name="_Toc150338226"/>
      <w:r w:rsidRPr="70E3EAC5">
        <w:rPr>
          <w:rFonts w:eastAsia="Times New Roman"/>
        </w:rPr>
        <w:t>Требования к транспортабельности</w:t>
      </w:r>
      <w:bookmarkEnd w:id="24"/>
    </w:p>
    <w:p w14:paraId="7E9AF143" w14:textId="63B790A2" w:rsidR="00EC6B7E" w:rsidRPr="00EC6B7E" w:rsidRDefault="00EC6B7E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приложение считается </w:t>
      </w:r>
      <w:r w:rsidR="009E5E54" w:rsidRPr="70E3EAC5">
        <w:rPr>
          <w:rFonts w:eastAsia="Times New Roman" w:cs="Times New Roman"/>
        </w:rPr>
        <w:t>десктопным</w:t>
      </w:r>
      <w:r w:rsidRPr="70E3EAC5">
        <w:rPr>
          <w:rFonts w:eastAsia="Times New Roman" w:cs="Times New Roman"/>
        </w:rPr>
        <w:t>, требования по данному пункту полностью совпадает с требованиями устройства, на котором будет установлено.</w:t>
      </w:r>
    </w:p>
    <w:p w14:paraId="21216140" w14:textId="405B1AC7" w:rsidR="00CC3968" w:rsidRDefault="00CC3968" w:rsidP="001B4540">
      <w:pPr>
        <w:pStyle w:val="3"/>
        <w:rPr>
          <w:rFonts w:eastAsia="Times New Roman"/>
        </w:rPr>
      </w:pPr>
      <w:bookmarkStart w:id="25" w:name="_Toc150338227"/>
      <w:r w:rsidRPr="70E3EAC5">
        <w:rPr>
          <w:rFonts w:eastAsia="Times New Roman"/>
        </w:rPr>
        <w:t>Требования к безопасности</w:t>
      </w:r>
      <w:bookmarkEnd w:id="25"/>
    </w:p>
    <w:p w14:paraId="021F25A1" w14:textId="1243818E" w:rsidR="00CC3968" w:rsidRPr="00CC3968" w:rsidRDefault="00CC3968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</w:t>
      </w:r>
      <w:r w:rsidR="00AD2F2D" w:rsidRPr="70E3EAC5">
        <w:rPr>
          <w:rFonts w:eastAsia="Times New Roman" w:cs="Times New Roman"/>
        </w:rPr>
        <w:t>БД хранит</w:t>
      </w:r>
      <w:r w:rsidRPr="70E3EAC5">
        <w:rPr>
          <w:rFonts w:eastAsia="Times New Roman" w:cs="Times New Roman"/>
        </w:rPr>
        <w:t xml:space="preserve"> в себе пароли и логины пользователя, то эти данные должны быть </w:t>
      </w:r>
      <w:r w:rsidR="00AD2F2D" w:rsidRPr="70E3EAC5">
        <w:rPr>
          <w:rFonts w:eastAsia="Times New Roman" w:cs="Times New Roman"/>
        </w:rPr>
        <w:t>скрыты от внешнего вмешательства</w:t>
      </w:r>
      <w:r w:rsidRPr="70E3EAC5">
        <w:rPr>
          <w:rFonts w:eastAsia="Times New Roman" w:cs="Times New Roman"/>
        </w:rPr>
        <w:t>, а также должна быть авторизация.</w:t>
      </w:r>
    </w:p>
    <w:p w14:paraId="59DBAEDB" w14:textId="30B1694C" w:rsidR="00E05BC3" w:rsidRDefault="00E05BC3" w:rsidP="001B4540">
      <w:pPr>
        <w:pStyle w:val="3"/>
        <w:rPr>
          <w:rFonts w:eastAsia="Times New Roman"/>
        </w:rPr>
      </w:pPr>
      <w:bookmarkStart w:id="26" w:name="_Toc150338228"/>
      <w:r w:rsidRPr="70E3EAC5">
        <w:rPr>
          <w:rFonts w:eastAsia="Times New Roman"/>
        </w:rPr>
        <w:t xml:space="preserve">Защита от влияния </w:t>
      </w:r>
      <w:r w:rsidR="000265D7" w:rsidRPr="70E3EAC5">
        <w:rPr>
          <w:rFonts w:eastAsia="Times New Roman"/>
        </w:rPr>
        <w:t>окружающей среды</w:t>
      </w:r>
      <w:bookmarkEnd w:id="26"/>
    </w:p>
    <w:p w14:paraId="5578BD51" w14:textId="47F0EEE3" w:rsidR="005F512D" w:rsidRPr="005F512D" w:rsidRDefault="00305BB7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 xml:space="preserve">Так как приложение считается </w:t>
      </w:r>
      <w:r w:rsidR="009E5E54" w:rsidRPr="70E3EAC5">
        <w:rPr>
          <w:rFonts w:eastAsia="Times New Roman" w:cs="Times New Roman"/>
        </w:rPr>
        <w:t>десктопным</w:t>
      </w:r>
      <w:r w:rsidRPr="70E3EAC5">
        <w:rPr>
          <w:rFonts w:eastAsia="Times New Roman" w:cs="Times New Roman"/>
        </w:rPr>
        <w:t xml:space="preserve">, требования по данному пункту полностью совпадает с требованиями </w:t>
      </w:r>
      <w:r w:rsidR="00EC6B7E" w:rsidRPr="70E3EAC5">
        <w:rPr>
          <w:rFonts w:eastAsia="Times New Roman" w:cs="Times New Roman"/>
        </w:rPr>
        <w:t>устройства,</w:t>
      </w:r>
      <w:r w:rsidRPr="70E3EAC5">
        <w:rPr>
          <w:rFonts w:eastAsia="Times New Roman" w:cs="Times New Roman"/>
        </w:rPr>
        <w:t xml:space="preserve"> на котором будет установлено.</w:t>
      </w:r>
    </w:p>
    <w:p w14:paraId="62A404A5" w14:textId="0F214482" w:rsidR="00C81B7A" w:rsidRDefault="00BB5D2E" w:rsidP="001B4540">
      <w:pPr>
        <w:pStyle w:val="3"/>
        <w:rPr>
          <w:rFonts w:eastAsia="Times New Roman"/>
        </w:rPr>
      </w:pPr>
      <w:bookmarkStart w:id="27" w:name="_Toc150338229"/>
      <w:r w:rsidRPr="70E3EAC5">
        <w:rPr>
          <w:rFonts w:eastAsia="Times New Roman"/>
        </w:rPr>
        <w:t xml:space="preserve">Требования </w:t>
      </w:r>
      <w:r w:rsidR="008D25ED" w:rsidRPr="70E3EAC5">
        <w:rPr>
          <w:rFonts w:eastAsia="Times New Roman"/>
        </w:rPr>
        <w:t>по</w:t>
      </w:r>
      <w:r w:rsidRPr="70E3EAC5">
        <w:rPr>
          <w:rFonts w:eastAsia="Times New Roman"/>
        </w:rPr>
        <w:t xml:space="preserve"> стандартизации и унификации</w:t>
      </w:r>
      <w:bookmarkEnd w:id="27"/>
    </w:p>
    <w:p w14:paraId="480FB6E0" w14:textId="78386FD2" w:rsidR="00C21089" w:rsidRPr="00D31455" w:rsidRDefault="00C21089" w:rsidP="001B4540">
      <w:r w:rsidRPr="70E3EAC5">
        <w:rPr>
          <w:rFonts w:eastAsia="Times New Roman" w:cs="Times New Roman"/>
        </w:rPr>
        <w:t>Разработка системы должна осущест</w:t>
      </w:r>
      <w:r>
        <w:t>вляться с использованием стандартных методологий функционального моделирования, таких как IDEF0</w:t>
      </w:r>
      <w:r w:rsidR="00D31455">
        <w:t>,</w:t>
      </w:r>
      <w:r>
        <w:t xml:space="preserve"> DFD</w:t>
      </w:r>
      <w:r w:rsidR="00D31455" w:rsidRPr="00D31455">
        <w:t xml:space="preserve">, </w:t>
      </w:r>
      <w:r w:rsidR="00D31455">
        <w:rPr>
          <w:lang w:val="en-US"/>
        </w:rPr>
        <w:t>UML</w:t>
      </w:r>
      <w:r w:rsidR="00D31455">
        <w:t xml:space="preserve">, </w:t>
      </w:r>
      <w:r w:rsidR="00D31455">
        <w:rPr>
          <w:lang w:val="en-US"/>
        </w:rPr>
        <w:t>PEP</w:t>
      </w:r>
      <w:r w:rsidR="00D31455" w:rsidRPr="00D31455">
        <w:t xml:space="preserve">8 </w:t>
      </w:r>
      <w:r w:rsidR="00D31455">
        <w:t xml:space="preserve">и </w:t>
      </w:r>
      <w:r w:rsidR="00D31455">
        <w:rPr>
          <w:lang w:val="en-US"/>
        </w:rPr>
        <w:t>SQL</w:t>
      </w:r>
      <w:r w:rsidR="00D31455" w:rsidRPr="00D31455">
        <w:t>2023</w:t>
      </w:r>
    </w:p>
    <w:p w14:paraId="1DE79953" w14:textId="77777777" w:rsidR="00C21089" w:rsidRDefault="00C21089" w:rsidP="001B4540">
      <w:r>
        <w:t>Написание комплекта документации регламентирует:</w:t>
      </w:r>
    </w:p>
    <w:p w14:paraId="58F1D8D9" w14:textId="77777777" w:rsidR="00C21089" w:rsidRDefault="00C21089" w:rsidP="001B4540">
      <w:pPr>
        <w:pStyle w:val="a0"/>
        <w:numPr>
          <w:ilvl w:val="0"/>
          <w:numId w:val="24"/>
        </w:numPr>
      </w:pPr>
      <w:r>
        <w:t>ГОСТ 19.201–78</w:t>
      </w:r>
      <w:r>
        <w:rPr>
          <w:lang w:val="en-US"/>
        </w:rPr>
        <w:t>;</w:t>
      </w:r>
    </w:p>
    <w:p w14:paraId="5118D28D" w14:textId="77777777" w:rsidR="00C21089" w:rsidRDefault="00C21089" w:rsidP="001B4540">
      <w:pPr>
        <w:pStyle w:val="a0"/>
        <w:numPr>
          <w:ilvl w:val="0"/>
          <w:numId w:val="24"/>
        </w:numPr>
      </w:pPr>
      <w:r>
        <w:t>ГОСТ 34.602–2020</w:t>
      </w:r>
      <w:r>
        <w:rPr>
          <w:lang w:val="en-US"/>
        </w:rPr>
        <w:t>;</w:t>
      </w:r>
    </w:p>
    <w:p w14:paraId="521E2F1A" w14:textId="5456041A" w:rsidR="00C21089" w:rsidRPr="00C21089" w:rsidRDefault="00C21089" w:rsidP="001B4540">
      <w:pPr>
        <w:pStyle w:val="a0"/>
        <w:numPr>
          <w:ilvl w:val="0"/>
          <w:numId w:val="24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13ADC7A6" w14:textId="59D618C5" w:rsidR="00BB5D2E" w:rsidRDefault="0077307A" w:rsidP="001B4540">
      <w:pPr>
        <w:pStyle w:val="2"/>
      </w:pPr>
      <w:bookmarkStart w:id="28" w:name="_Toc150338230"/>
      <w:r>
        <w:t xml:space="preserve">Требования к </w:t>
      </w:r>
      <w:r w:rsidR="00934FC5">
        <w:t>техническому обеспечению</w:t>
      </w:r>
      <w:bookmarkEnd w:id="28"/>
    </w:p>
    <w:p w14:paraId="058125DF" w14:textId="24F0D205" w:rsidR="006572F6" w:rsidRPr="006572F6" w:rsidRDefault="00B764E6" w:rsidP="001B4540">
      <w:pPr>
        <w:ind w:firstLine="710"/>
      </w:pPr>
      <w:r>
        <w:t>П</w:t>
      </w:r>
      <w:r w:rsidR="006572F6">
        <w:t>редоставляются требования к устройству, на котором будет работать программа</w:t>
      </w:r>
      <w:r w:rsidR="006572F6" w:rsidRPr="006572F6">
        <w:t>:</w:t>
      </w:r>
    </w:p>
    <w:p w14:paraId="2514D115" w14:textId="573BFF3F" w:rsidR="0081425A" w:rsidRPr="00E66C57" w:rsidRDefault="006572F6" w:rsidP="001B4540">
      <w:pPr>
        <w:pStyle w:val="a0"/>
      </w:pPr>
      <w:r w:rsidRPr="00E66C57">
        <w:t>р</w:t>
      </w:r>
      <w:r w:rsidR="0081425A" w:rsidRPr="00E66C57">
        <w:t xml:space="preserve">азмер ОЗУ: </w:t>
      </w:r>
      <w:r w:rsidR="001520EB">
        <w:t>2</w:t>
      </w:r>
      <w:r w:rsidR="0081425A" w:rsidRPr="00E66C57">
        <w:t xml:space="preserve"> ГБ</w:t>
      </w:r>
      <w:r w:rsidR="006D0AA5" w:rsidRPr="00E66C57">
        <w:rPr>
          <w:lang w:val="en-US"/>
        </w:rPr>
        <w:t>;</w:t>
      </w:r>
    </w:p>
    <w:p w14:paraId="3742EDBD" w14:textId="3CD47093" w:rsidR="0081425A" w:rsidRPr="00E66C57" w:rsidRDefault="001520EB" w:rsidP="001B4540">
      <w:pPr>
        <w:pStyle w:val="a0"/>
      </w:pPr>
      <w:r>
        <w:lastRenderedPageBreak/>
        <w:t>подключение к интернету</w:t>
      </w:r>
      <w:r w:rsidR="006D0AA5" w:rsidRPr="00E66C57">
        <w:rPr>
          <w:lang w:val="en-US"/>
        </w:rPr>
        <w:t>;</w:t>
      </w:r>
    </w:p>
    <w:p w14:paraId="43786E85" w14:textId="5980E5B3" w:rsidR="00934FC5" w:rsidRPr="00E66C57" w:rsidRDefault="006572F6" w:rsidP="001B4540">
      <w:pPr>
        <w:pStyle w:val="a0"/>
      </w:pPr>
      <w:r w:rsidRPr="00E66C57">
        <w:t>р</w:t>
      </w:r>
      <w:r w:rsidR="0081425A" w:rsidRPr="00E66C57">
        <w:t xml:space="preserve">азмер встроенной памяти: от </w:t>
      </w:r>
      <w:r w:rsidR="001520EB">
        <w:t>1 ГБ</w:t>
      </w:r>
      <w:r w:rsidR="006D0AA5" w:rsidRPr="00E66C57">
        <w:t>.</w:t>
      </w:r>
    </w:p>
    <w:p w14:paraId="57A4D288" w14:textId="40F8F817" w:rsidR="00B2756C" w:rsidRPr="00E66C57" w:rsidRDefault="00B2756C" w:rsidP="001B4540">
      <w:pPr>
        <w:pStyle w:val="a0"/>
      </w:pPr>
      <w:r w:rsidRPr="00E66C57">
        <w:t xml:space="preserve">Процессор: </w:t>
      </w:r>
      <w:r w:rsidR="00AD2F2D" w:rsidRPr="00E66C57">
        <w:t>20</w:t>
      </w:r>
      <w:r w:rsidRPr="00E66C57">
        <w:t xml:space="preserve"> ГГц или более</w:t>
      </w:r>
      <w:r w:rsidRPr="00E66C57">
        <w:rPr>
          <w:lang w:val="en-US"/>
        </w:rPr>
        <w:t>;</w:t>
      </w:r>
    </w:p>
    <w:p w14:paraId="04E6AE82" w14:textId="0D11790C" w:rsidR="00B2756C" w:rsidRPr="00E66C57" w:rsidRDefault="00B2756C" w:rsidP="001B4540">
      <w:pPr>
        <w:pStyle w:val="a0"/>
      </w:pPr>
      <w:r w:rsidRPr="00E66C57">
        <w:t>Дисплей: Минимальное разрешение экрана</w:t>
      </w:r>
      <w:r w:rsidR="00E66C57">
        <w:t xml:space="preserve"> </w:t>
      </w:r>
      <w:r w:rsidR="001520EB">
        <w:t>800х800</w:t>
      </w:r>
      <w:r w:rsidRPr="00E66C57">
        <w:t>.</w:t>
      </w:r>
    </w:p>
    <w:p w14:paraId="46661122" w14:textId="38673DFB" w:rsidR="00EB6EAF" w:rsidRDefault="001D2D71" w:rsidP="001B4540">
      <w:pPr>
        <w:pStyle w:val="2"/>
        <w:rPr>
          <w:rFonts w:eastAsia="Times New Roman"/>
        </w:rPr>
      </w:pPr>
      <w:bookmarkStart w:id="29" w:name="_Toc150338231"/>
      <w:r w:rsidRPr="70E3EAC5">
        <w:rPr>
          <w:rFonts w:eastAsia="Times New Roman"/>
        </w:rPr>
        <w:t xml:space="preserve">Требование </w:t>
      </w:r>
      <w:r w:rsidR="00C51324" w:rsidRPr="70E3EAC5">
        <w:rPr>
          <w:rFonts w:eastAsia="Times New Roman"/>
        </w:rPr>
        <w:t>к лингвистическому обеспечению</w:t>
      </w:r>
      <w:bookmarkEnd w:id="29"/>
    </w:p>
    <w:p w14:paraId="7ECB9059" w14:textId="25809D0F" w:rsidR="00C51324" w:rsidRPr="00E63B6F" w:rsidRDefault="00123133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Приложение должно быть разработано на языке программирования</w:t>
      </w:r>
      <w:r w:rsidR="00A21588" w:rsidRPr="70E3EAC5">
        <w:rPr>
          <w:rFonts w:eastAsia="Times New Roman" w:cs="Times New Roman"/>
        </w:rPr>
        <w:t xml:space="preserve"> </w:t>
      </w:r>
      <w:r w:rsidR="00A21588" w:rsidRPr="70E3EAC5">
        <w:rPr>
          <w:rFonts w:eastAsia="Times New Roman" w:cs="Times New Roman"/>
          <w:lang w:val="en-US"/>
        </w:rPr>
        <w:t>Python</w:t>
      </w:r>
      <w:r w:rsidR="00E63B6F">
        <w:rPr>
          <w:rFonts w:eastAsia="Times New Roman" w:cs="Times New Roman"/>
        </w:rPr>
        <w:t xml:space="preserve">. </w:t>
      </w:r>
      <w:r w:rsidR="002154DD" w:rsidRPr="70E3EAC5">
        <w:rPr>
          <w:rFonts w:eastAsia="Times New Roman" w:cs="Times New Roman"/>
        </w:rPr>
        <w:t xml:space="preserve">Приложение </w:t>
      </w:r>
      <w:r w:rsidR="00B837BE" w:rsidRPr="70E3EAC5">
        <w:rPr>
          <w:rFonts w:eastAsia="Times New Roman" w:cs="Times New Roman"/>
        </w:rPr>
        <w:t xml:space="preserve">должно </w:t>
      </w:r>
      <w:r w:rsidR="0067186D" w:rsidRPr="70E3EAC5">
        <w:rPr>
          <w:rFonts w:eastAsia="Times New Roman" w:cs="Times New Roman"/>
        </w:rPr>
        <w:t>предусматривать русский язык</w:t>
      </w:r>
      <w:r w:rsidR="00D31455" w:rsidRPr="00E63B6F">
        <w:rPr>
          <w:rFonts w:eastAsia="Times New Roman" w:cs="Times New Roman"/>
        </w:rPr>
        <w:t xml:space="preserve"> </w:t>
      </w:r>
      <w:r w:rsidR="00D31455">
        <w:rPr>
          <w:rFonts w:eastAsia="Times New Roman" w:cs="Times New Roman"/>
        </w:rPr>
        <w:t xml:space="preserve">и язык запросов </w:t>
      </w:r>
      <w:r w:rsidR="00D31455">
        <w:rPr>
          <w:rFonts w:eastAsia="Times New Roman" w:cs="Times New Roman"/>
          <w:lang w:val="en-US"/>
        </w:rPr>
        <w:t>SQL</w:t>
      </w:r>
    </w:p>
    <w:p w14:paraId="17ECB3F0" w14:textId="420AC94A" w:rsidR="001B7FD4" w:rsidRDefault="007069E5" w:rsidP="001B4540">
      <w:pPr>
        <w:pStyle w:val="1"/>
        <w:jc w:val="both"/>
        <w:rPr>
          <w:rFonts w:eastAsia="Times New Roman"/>
        </w:rPr>
      </w:pPr>
      <w:bookmarkStart w:id="30" w:name="_Toc150338232"/>
      <w:r w:rsidRPr="70E3EAC5">
        <w:rPr>
          <w:rFonts w:eastAsia="Times New Roman"/>
        </w:rPr>
        <w:lastRenderedPageBreak/>
        <w:t>Требования к программной документации</w:t>
      </w:r>
      <w:bookmarkEnd w:id="30"/>
    </w:p>
    <w:p w14:paraId="32D8F26D" w14:textId="0087BBA1" w:rsidR="007069E5" w:rsidRDefault="007069E5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Состав программной документации должен включать в себя</w:t>
      </w:r>
      <w:r w:rsidR="00FC0232" w:rsidRPr="70E3EAC5">
        <w:rPr>
          <w:rFonts w:eastAsia="Times New Roman" w:cs="Times New Roman"/>
        </w:rPr>
        <w:t>:</w:t>
      </w:r>
    </w:p>
    <w:p w14:paraId="7235D0D3" w14:textId="0E605CEB" w:rsidR="00FC0232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т</w:t>
      </w:r>
      <w:r w:rsidR="00FC0232" w:rsidRPr="70E3EAC5">
        <w:rPr>
          <w:rFonts w:eastAsia="Times New Roman" w:cs="Times New Roman"/>
        </w:rPr>
        <w:t>ехническое задание;</w:t>
      </w:r>
    </w:p>
    <w:p w14:paraId="53778183" w14:textId="32F1C887" w:rsidR="00945750" w:rsidRDefault="00945750" w:rsidP="001B4540">
      <w:pPr>
        <w:pStyle w:val="a0"/>
        <w:rPr>
          <w:rFonts w:eastAsia="Times New Roman" w:cs="Times New Roman"/>
        </w:rPr>
      </w:pPr>
      <w:r>
        <w:rPr>
          <w:rFonts w:eastAsia="Times New Roman" w:cs="Times New Roman"/>
        </w:rPr>
        <w:t>исходный код</w:t>
      </w:r>
    </w:p>
    <w:p w14:paraId="15BA9205" w14:textId="4FB91842" w:rsidR="00945750" w:rsidRDefault="00945750" w:rsidP="001B4540">
      <w:pPr>
        <w:pStyle w:val="a0"/>
        <w:rPr>
          <w:rFonts w:eastAsia="Times New Roman" w:cs="Times New Roman"/>
        </w:rPr>
      </w:pPr>
      <w:r>
        <w:rPr>
          <w:rFonts w:eastAsia="Times New Roman" w:cs="Times New Roman"/>
        </w:rPr>
        <w:t>курсовой проект</w:t>
      </w:r>
    </w:p>
    <w:p w14:paraId="79BF4223" w14:textId="058E2E9B" w:rsidR="00945750" w:rsidRPr="006D6B64" w:rsidRDefault="00945750" w:rsidP="001B4540">
      <w:pPr>
        <w:pStyle w:val="a0"/>
        <w:rPr>
          <w:rFonts w:eastAsia="Times New Roman" w:cs="Times New Roman"/>
        </w:rPr>
      </w:pPr>
      <w:r w:rsidRPr="006D6B64">
        <w:rPr>
          <w:rFonts w:eastAsia="Times New Roman" w:cs="Times New Roman"/>
        </w:rPr>
        <w:t>пояснительная записка</w:t>
      </w:r>
    </w:p>
    <w:p w14:paraId="3E702F18" w14:textId="27F119AE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br w:type="page"/>
      </w:r>
    </w:p>
    <w:p w14:paraId="6772F742" w14:textId="1A80103E" w:rsidR="007069E5" w:rsidRDefault="00FC0232" w:rsidP="001B4540">
      <w:pPr>
        <w:pStyle w:val="1"/>
        <w:jc w:val="both"/>
        <w:rPr>
          <w:rFonts w:eastAsia="Times New Roman"/>
        </w:rPr>
      </w:pPr>
      <w:bookmarkStart w:id="31" w:name="_Toc150338233"/>
      <w:r w:rsidRPr="70E3EAC5">
        <w:rPr>
          <w:rFonts w:eastAsia="Times New Roman"/>
        </w:rPr>
        <w:lastRenderedPageBreak/>
        <w:t>Стадии и этапы разработки</w:t>
      </w:r>
      <w:bookmarkEnd w:id="31"/>
    </w:p>
    <w:p w14:paraId="3E10830B" w14:textId="1A7CFEFD" w:rsidR="00FC0232" w:rsidRDefault="00FC0232" w:rsidP="001B4540">
      <w:pPr>
        <w:pStyle w:val="2"/>
        <w:rPr>
          <w:rFonts w:eastAsia="Times New Roman"/>
        </w:rPr>
      </w:pPr>
      <w:bookmarkStart w:id="32" w:name="_Toc150338234"/>
      <w:r w:rsidRPr="70E3EAC5">
        <w:rPr>
          <w:rFonts w:eastAsia="Times New Roman"/>
        </w:rPr>
        <w:t>Стадии разработки</w:t>
      </w:r>
      <w:bookmarkEnd w:id="32"/>
    </w:p>
    <w:p w14:paraId="0B2EB907" w14:textId="36E1CE11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Разработка должна быть проведена в три стадии:</w:t>
      </w:r>
    </w:p>
    <w:p w14:paraId="0FAB3A12" w14:textId="41257A43" w:rsidR="00FC0232" w:rsidRPr="00145FD4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р</w:t>
      </w:r>
      <w:r w:rsidR="00FC0232" w:rsidRPr="70E3EAC5">
        <w:rPr>
          <w:rFonts w:eastAsia="Times New Roman" w:cs="Times New Roman"/>
        </w:rPr>
        <w:t>азработка ТЗ;</w:t>
      </w:r>
    </w:p>
    <w:p w14:paraId="721C555A" w14:textId="2F0BFC46" w:rsidR="00FC0232" w:rsidRPr="00145FD4" w:rsidRDefault="000C0CEF" w:rsidP="001B4540">
      <w:pPr>
        <w:pStyle w:val="a0"/>
        <w:rPr>
          <w:rFonts w:eastAsia="Times New Roman" w:cs="Times New Roman"/>
        </w:rPr>
      </w:pPr>
      <w:r w:rsidRPr="70E3EAC5">
        <w:rPr>
          <w:rFonts w:eastAsia="Times New Roman" w:cs="Times New Roman"/>
        </w:rPr>
        <w:t>р</w:t>
      </w:r>
      <w:r w:rsidR="00FC0232" w:rsidRPr="70E3EAC5">
        <w:rPr>
          <w:rFonts w:eastAsia="Times New Roman" w:cs="Times New Roman"/>
        </w:rPr>
        <w:t>абочее проектирование;</w:t>
      </w:r>
    </w:p>
    <w:p w14:paraId="3B16BA22" w14:textId="22A0B9D8" w:rsidR="00FC0232" w:rsidRPr="00145FD4" w:rsidRDefault="000C0CEF" w:rsidP="001B4540">
      <w:pPr>
        <w:pStyle w:val="a0"/>
        <w:rPr>
          <w:rFonts w:eastAsia="Times New Roman" w:cs="Times New Roman"/>
          <w:lang w:val="en-US"/>
        </w:rPr>
      </w:pPr>
      <w:r w:rsidRPr="70E3EAC5">
        <w:rPr>
          <w:rFonts w:eastAsia="Times New Roman" w:cs="Times New Roman"/>
        </w:rPr>
        <w:t>в</w:t>
      </w:r>
      <w:r w:rsidR="00FC0232" w:rsidRPr="70E3EAC5">
        <w:rPr>
          <w:rFonts w:eastAsia="Times New Roman" w:cs="Times New Roman"/>
        </w:rPr>
        <w:t>недрение</w:t>
      </w:r>
      <w:r w:rsidR="006D0AA5" w:rsidRPr="70E3EAC5">
        <w:rPr>
          <w:rFonts w:eastAsia="Times New Roman" w:cs="Times New Roman"/>
          <w:lang w:val="en-US"/>
        </w:rPr>
        <w:t>.</w:t>
      </w:r>
    </w:p>
    <w:p w14:paraId="36DCC26F" w14:textId="0300B816" w:rsidR="00FC0232" w:rsidRDefault="00FC0232" w:rsidP="001B4540">
      <w:pPr>
        <w:pStyle w:val="2"/>
        <w:rPr>
          <w:rFonts w:eastAsia="Times New Roman"/>
        </w:rPr>
      </w:pPr>
      <w:bookmarkStart w:id="33" w:name="_Toc150338235"/>
      <w:r w:rsidRPr="70E3EAC5">
        <w:rPr>
          <w:rFonts w:eastAsia="Times New Roman"/>
        </w:rPr>
        <w:t>Этапы разработки приложения</w:t>
      </w:r>
      <w:bookmarkEnd w:id="33"/>
    </w:p>
    <w:p w14:paraId="4DA2DC0A" w14:textId="3D937F93" w:rsidR="00FC0232" w:rsidRDefault="00FC0232" w:rsidP="001B4540">
      <w:pPr>
        <w:rPr>
          <w:rFonts w:eastAsia="Times New Roman" w:cs="Times New Roman"/>
        </w:rPr>
      </w:pPr>
      <w:r w:rsidRPr="70E3EAC5">
        <w:rPr>
          <w:rFonts w:eastAsia="Times New Roman" w:cs="Times New Roman"/>
        </w:rPr>
        <w:t>Разработка</w:t>
      </w:r>
      <w:r w:rsidR="00BD2FBF" w:rsidRPr="70E3EAC5">
        <w:rPr>
          <w:rFonts w:eastAsia="Times New Roman" w:cs="Times New Roman"/>
        </w:rPr>
        <w:t xml:space="preserve"> приложения происходит в следующие этапы: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99"/>
        <w:gridCol w:w="2111"/>
        <w:gridCol w:w="1839"/>
        <w:gridCol w:w="2551"/>
        <w:gridCol w:w="1695"/>
      </w:tblGrid>
      <w:tr w:rsidR="00DF7EF9" w14:paraId="007238FF" w14:textId="77777777" w:rsidTr="008D4C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99" w:type="dxa"/>
          </w:tcPr>
          <w:p w14:paraId="2EA6029E" w14:textId="2FD7013C" w:rsidR="00BD2FBF" w:rsidRP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№ этапа</w:t>
            </w:r>
          </w:p>
        </w:tc>
        <w:tc>
          <w:tcPr>
            <w:tcW w:w="2111" w:type="dxa"/>
          </w:tcPr>
          <w:p w14:paraId="31BF40B7" w14:textId="7901FBA5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Наименование этапа</w:t>
            </w:r>
          </w:p>
        </w:tc>
        <w:tc>
          <w:tcPr>
            <w:tcW w:w="1839" w:type="dxa"/>
          </w:tcPr>
          <w:p w14:paraId="112273BE" w14:textId="224A7E03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Длительность</w:t>
            </w:r>
          </w:p>
        </w:tc>
        <w:tc>
          <w:tcPr>
            <w:tcW w:w="2551" w:type="dxa"/>
          </w:tcPr>
          <w:p w14:paraId="71BEE988" w14:textId="035C635E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Состав работ</w:t>
            </w:r>
          </w:p>
        </w:tc>
        <w:tc>
          <w:tcPr>
            <w:tcW w:w="1695" w:type="dxa"/>
          </w:tcPr>
          <w:p w14:paraId="4411F85F" w14:textId="3D83D2E2" w:rsidR="00BD2FBF" w:rsidRDefault="00BD2FBF" w:rsidP="001B4540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Результат</w:t>
            </w:r>
          </w:p>
        </w:tc>
      </w:tr>
      <w:tr w:rsidR="00DF7EF9" w14:paraId="4F3EC7DD" w14:textId="77777777" w:rsidTr="008D4C2C">
        <w:tc>
          <w:tcPr>
            <w:tcW w:w="1999" w:type="dxa"/>
          </w:tcPr>
          <w:p w14:paraId="52BAB387" w14:textId="16D05EB6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1</w:t>
            </w:r>
          </w:p>
        </w:tc>
        <w:tc>
          <w:tcPr>
            <w:tcW w:w="2111" w:type="dxa"/>
          </w:tcPr>
          <w:p w14:paraId="5F86265F" w14:textId="74870ED6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Т</w:t>
            </w:r>
            <w:r w:rsidR="00DF7EF9" w:rsidRPr="70E3EAC5">
              <w:rPr>
                <w:rFonts w:eastAsia="Times New Roman" w:cs="Times New Roman"/>
              </w:rPr>
              <w:t>ехническое задание</w:t>
            </w:r>
          </w:p>
        </w:tc>
        <w:tc>
          <w:tcPr>
            <w:tcW w:w="1839" w:type="dxa"/>
          </w:tcPr>
          <w:p w14:paraId="387AECAB" w14:textId="0CFB4898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2</w:t>
            </w:r>
            <w:r w:rsidR="00E127A8" w:rsidRPr="70E3EAC5">
              <w:rPr>
                <w:rFonts w:eastAsia="Times New Roman" w:cs="Times New Roman"/>
              </w:rPr>
              <w:t xml:space="preserve"> недели</w:t>
            </w:r>
          </w:p>
        </w:tc>
        <w:tc>
          <w:tcPr>
            <w:tcW w:w="2551" w:type="dxa"/>
          </w:tcPr>
          <w:p w14:paraId="5ED63403" w14:textId="4A2723D6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При выполнении данного этапа должно быть разработано и утверждено ТЗ</w:t>
            </w:r>
          </w:p>
        </w:tc>
        <w:tc>
          <w:tcPr>
            <w:tcW w:w="1695" w:type="dxa"/>
          </w:tcPr>
          <w:p w14:paraId="72F58814" w14:textId="5DD5AEDD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Написанное ТЗ</w:t>
            </w:r>
            <w:r w:rsidR="00945750">
              <w:rPr>
                <w:rFonts w:eastAsia="Times New Roman" w:cs="Times New Roman"/>
              </w:rPr>
              <w:t>,</w:t>
            </w:r>
          </w:p>
          <w:p w14:paraId="5A963366" w14:textId="3B2A38E6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приложение А.</w:t>
            </w:r>
          </w:p>
        </w:tc>
      </w:tr>
      <w:tr w:rsidR="00DF7EF9" w14:paraId="6360ED64" w14:textId="77777777" w:rsidTr="008D4C2C">
        <w:tc>
          <w:tcPr>
            <w:tcW w:w="1999" w:type="dxa"/>
          </w:tcPr>
          <w:p w14:paraId="36865422" w14:textId="4B0BBFF5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2</w:t>
            </w:r>
          </w:p>
        </w:tc>
        <w:tc>
          <w:tcPr>
            <w:tcW w:w="2111" w:type="dxa"/>
          </w:tcPr>
          <w:p w14:paraId="5A5676F0" w14:textId="40C8EDB7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Проектирование</w:t>
            </w:r>
          </w:p>
        </w:tc>
        <w:tc>
          <w:tcPr>
            <w:tcW w:w="1839" w:type="dxa"/>
          </w:tcPr>
          <w:p w14:paraId="421DC62E" w14:textId="08CD090F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1 неделя</w:t>
            </w:r>
          </w:p>
        </w:tc>
        <w:tc>
          <w:tcPr>
            <w:tcW w:w="2551" w:type="dxa"/>
          </w:tcPr>
          <w:p w14:paraId="1F147F35" w14:textId="0E1890AB" w:rsidR="00945750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В ходе работ должн</w:t>
            </w:r>
            <w:r w:rsidR="008D4C2C">
              <w:rPr>
                <w:rFonts w:eastAsia="Times New Roman" w:cs="Times New Roman"/>
              </w:rPr>
              <w:t>о</w:t>
            </w:r>
            <w:r w:rsidRPr="70E3EAC5">
              <w:rPr>
                <w:rFonts w:eastAsia="Times New Roman" w:cs="Times New Roman"/>
              </w:rPr>
              <w:t xml:space="preserve"> быть разработан</w:t>
            </w:r>
            <w:r w:rsidR="008D4C2C">
              <w:rPr>
                <w:rFonts w:eastAsia="Times New Roman" w:cs="Times New Roman"/>
              </w:rPr>
              <w:t>о</w:t>
            </w:r>
            <w:r w:rsidRPr="70E3EAC5">
              <w:rPr>
                <w:rFonts w:eastAsia="Times New Roman" w:cs="Times New Roman"/>
              </w:rPr>
              <w:t xml:space="preserve"> и утвержден</w:t>
            </w:r>
            <w:r w:rsidR="008D4C2C">
              <w:rPr>
                <w:rFonts w:eastAsia="Times New Roman" w:cs="Times New Roman"/>
              </w:rPr>
              <w:t>о</w:t>
            </w:r>
            <w:r w:rsidR="00945750">
              <w:rPr>
                <w:rFonts w:eastAsia="Times New Roman" w:cs="Times New Roman"/>
              </w:rPr>
              <w:t>:</w:t>
            </w:r>
          </w:p>
          <w:p w14:paraId="54DAD20F" w14:textId="3F70B119" w:rsidR="00945750" w:rsidRPr="005275E9" w:rsidRDefault="00945750" w:rsidP="00345991">
            <w:pPr>
              <w:ind w:firstLine="0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</w:rPr>
              <w:t>- БД</w:t>
            </w:r>
          </w:p>
          <w:p w14:paraId="31C2C142" w14:textId="77777777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интерфейс</w:t>
            </w:r>
          </w:p>
          <w:p w14:paraId="0B48A942" w14:textId="177CD054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архитектура ПО</w:t>
            </w:r>
          </w:p>
        </w:tc>
        <w:tc>
          <w:tcPr>
            <w:tcW w:w="1695" w:type="dxa"/>
          </w:tcPr>
          <w:p w14:paraId="7D91F495" w14:textId="74627B96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ПЗ</w:t>
            </w:r>
          </w:p>
        </w:tc>
      </w:tr>
      <w:tr w:rsidR="00DF7EF9" w14:paraId="0281D11F" w14:textId="77777777" w:rsidTr="008D4C2C">
        <w:tc>
          <w:tcPr>
            <w:tcW w:w="1999" w:type="dxa"/>
          </w:tcPr>
          <w:p w14:paraId="187FF983" w14:textId="2818FE28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3</w:t>
            </w:r>
          </w:p>
        </w:tc>
        <w:tc>
          <w:tcPr>
            <w:tcW w:w="2111" w:type="dxa"/>
          </w:tcPr>
          <w:p w14:paraId="0093C473" w14:textId="371B1FC9" w:rsid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Написание кода ПО</w:t>
            </w:r>
          </w:p>
        </w:tc>
        <w:tc>
          <w:tcPr>
            <w:tcW w:w="1839" w:type="dxa"/>
          </w:tcPr>
          <w:p w14:paraId="3FE4298C" w14:textId="249456EC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8 недель</w:t>
            </w:r>
          </w:p>
        </w:tc>
        <w:tc>
          <w:tcPr>
            <w:tcW w:w="2551" w:type="dxa"/>
          </w:tcPr>
          <w:p w14:paraId="2F1ABB6D" w14:textId="38A20896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В ходе работ должен быть написан код в соответствии с ТЗ</w:t>
            </w:r>
          </w:p>
        </w:tc>
        <w:tc>
          <w:tcPr>
            <w:tcW w:w="1695" w:type="dxa"/>
          </w:tcPr>
          <w:p w14:paraId="2F950231" w14:textId="07E833C0" w:rsidR="00BD2FBF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Исходный код, приложение Б.</w:t>
            </w:r>
          </w:p>
        </w:tc>
      </w:tr>
      <w:tr w:rsidR="00DF7EF9" w14:paraId="57FEC2E8" w14:textId="77777777" w:rsidTr="008D4C2C">
        <w:tc>
          <w:tcPr>
            <w:tcW w:w="1999" w:type="dxa"/>
          </w:tcPr>
          <w:p w14:paraId="49403208" w14:textId="2D235FF4" w:rsidR="00BD2FBF" w:rsidRDefault="00AD2F2D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4</w:t>
            </w:r>
          </w:p>
        </w:tc>
        <w:tc>
          <w:tcPr>
            <w:tcW w:w="2111" w:type="dxa"/>
          </w:tcPr>
          <w:p w14:paraId="3ECC3759" w14:textId="6E085E7F" w:rsidR="00BD2FBF" w:rsidRPr="00BD2FBF" w:rsidRDefault="00BD2FBF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Тестирование программы</w:t>
            </w:r>
          </w:p>
        </w:tc>
        <w:tc>
          <w:tcPr>
            <w:tcW w:w="1839" w:type="dxa"/>
          </w:tcPr>
          <w:p w14:paraId="3B742507" w14:textId="5026628A" w:rsidR="00BD2FBF" w:rsidRDefault="00E127A8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3 недели</w:t>
            </w:r>
          </w:p>
        </w:tc>
        <w:tc>
          <w:tcPr>
            <w:tcW w:w="2551" w:type="dxa"/>
          </w:tcPr>
          <w:p w14:paraId="152F4A93" w14:textId="77777777" w:rsidR="00BD2FBF" w:rsidRDefault="00DF7EF9" w:rsidP="00345991">
            <w:pPr>
              <w:ind w:firstLine="0"/>
              <w:rPr>
                <w:rFonts w:eastAsia="Times New Roman" w:cs="Times New Roman"/>
              </w:rPr>
            </w:pPr>
            <w:r w:rsidRPr="70E3EAC5">
              <w:rPr>
                <w:rFonts w:eastAsia="Times New Roman" w:cs="Times New Roman"/>
              </w:rPr>
              <w:t>ПО должно быть протестировано на</w:t>
            </w:r>
            <w:r w:rsidR="00945750">
              <w:rPr>
                <w:rFonts w:eastAsia="Times New Roman" w:cs="Times New Roman"/>
              </w:rPr>
              <w:t>:</w:t>
            </w:r>
          </w:p>
          <w:p w14:paraId="0A34D413" w14:textId="2A407742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интерфейс</w:t>
            </w:r>
          </w:p>
          <w:p w14:paraId="719E2758" w14:textId="5AFEB4C2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функции ПО</w:t>
            </w:r>
          </w:p>
          <w:p w14:paraId="71BD5342" w14:textId="7DECE60E" w:rsidR="00945750" w:rsidRDefault="00945750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- общее техническое состояние</w:t>
            </w:r>
          </w:p>
        </w:tc>
        <w:tc>
          <w:tcPr>
            <w:tcW w:w="1695" w:type="dxa"/>
          </w:tcPr>
          <w:p w14:paraId="07300364" w14:textId="0C17ECB3" w:rsidR="00BD2FBF" w:rsidRDefault="008D4C2C" w:rsidP="00345991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Рабочая программа</w:t>
            </w:r>
          </w:p>
        </w:tc>
      </w:tr>
    </w:tbl>
    <w:p w14:paraId="45ACAA67" w14:textId="345C9C0C" w:rsidR="00B35ED1" w:rsidRDefault="00B35ED1" w:rsidP="001B4540">
      <w:pPr>
        <w:ind w:firstLine="0"/>
        <w:rPr>
          <w:rFonts w:eastAsia="Times New Roman" w:cs="Times New Roman"/>
        </w:rPr>
      </w:pPr>
      <w:r w:rsidRPr="70E3EAC5">
        <w:rPr>
          <w:rFonts w:eastAsia="Times New Roman" w:cs="Times New Roman"/>
        </w:rPr>
        <w:br w:type="page"/>
      </w:r>
    </w:p>
    <w:p w14:paraId="5FDB47EE" w14:textId="6EE8B484" w:rsidR="007069E5" w:rsidRDefault="00B35ED1" w:rsidP="001B4540">
      <w:pPr>
        <w:pStyle w:val="1"/>
        <w:jc w:val="both"/>
        <w:rPr>
          <w:rFonts w:eastAsia="Times New Roman"/>
        </w:rPr>
      </w:pPr>
      <w:bookmarkStart w:id="34" w:name="_Toc150338236"/>
      <w:r w:rsidRPr="70E3EAC5">
        <w:rPr>
          <w:rFonts w:eastAsia="Times New Roman"/>
        </w:rPr>
        <w:lastRenderedPageBreak/>
        <w:t>Порядок контроля и приёмки</w:t>
      </w:r>
      <w:bookmarkEnd w:id="34"/>
    </w:p>
    <w:p w14:paraId="2328CA61" w14:textId="363920F9" w:rsidR="00B35ED1" w:rsidRDefault="00B35ED1" w:rsidP="001B4540">
      <w:pPr>
        <w:pStyle w:val="2"/>
        <w:rPr>
          <w:rFonts w:eastAsia="Times New Roman"/>
        </w:rPr>
      </w:pPr>
      <w:bookmarkStart w:id="35" w:name="_Toc150338237"/>
      <w:r w:rsidRPr="70E3EAC5">
        <w:rPr>
          <w:rFonts w:eastAsia="Times New Roman"/>
        </w:rPr>
        <w:t>Виды испытаний</w:t>
      </w:r>
      <w:bookmarkEnd w:id="35"/>
    </w:p>
    <w:p w14:paraId="09D4AB1E" w14:textId="372ACEC7" w:rsidR="00B35ED1" w:rsidRDefault="00B35ED1" w:rsidP="001B4540">
      <w:r>
        <w:t>Во время испытаний проверить работу программы по следующим позициям</w:t>
      </w:r>
      <w:r w:rsidRPr="00B35ED1">
        <w:t>:</w:t>
      </w:r>
    </w:p>
    <w:p w14:paraId="004B6BE2" w14:textId="6782E93B" w:rsidR="00B35ED1" w:rsidRPr="00145FD4" w:rsidRDefault="0081425A" w:rsidP="001B4540">
      <w:pPr>
        <w:pStyle w:val="a0"/>
      </w:pPr>
      <w:r>
        <w:t>н</w:t>
      </w:r>
      <w:r w:rsidR="00B35ED1" w:rsidRPr="00145FD4">
        <w:t>абор функциональных тестов;</w:t>
      </w:r>
    </w:p>
    <w:p w14:paraId="61079FBC" w14:textId="71BB372C" w:rsidR="00B35ED1" w:rsidRPr="00145FD4" w:rsidRDefault="0081425A" w:rsidP="001B4540">
      <w:pPr>
        <w:pStyle w:val="a0"/>
      </w:pPr>
      <w:r>
        <w:t>к</w:t>
      </w:r>
      <w:r w:rsidR="00B35ED1" w:rsidRPr="00145FD4">
        <w:t>орректное функционирование заданных в ТЗ функций;</w:t>
      </w:r>
    </w:p>
    <w:p w14:paraId="3A255C48" w14:textId="3F35C3C8" w:rsidR="00B35ED1" w:rsidRPr="00145FD4" w:rsidRDefault="0081425A" w:rsidP="001B4540">
      <w:pPr>
        <w:pStyle w:val="a0"/>
      </w:pPr>
      <w:r>
        <w:t>в</w:t>
      </w:r>
      <w:r w:rsidR="00B35ED1" w:rsidRPr="00145FD4">
        <w:t xml:space="preserve">озможность функционирования на ОС </w:t>
      </w:r>
      <w:r w:rsidR="00B2756C">
        <w:rPr>
          <w:lang w:val="en-US"/>
        </w:rPr>
        <w:t>Windows</w:t>
      </w:r>
      <w:r w:rsidR="006D0AA5" w:rsidRPr="006D0AA5">
        <w:t>.</w:t>
      </w:r>
    </w:p>
    <w:p w14:paraId="6E5E6B41" w14:textId="79A35CC7" w:rsidR="00B64B66" w:rsidRDefault="00B64B66" w:rsidP="001B4540">
      <w:pPr>
        <w:pStyle w:val="2"/>
      </w:pPr>
      <w:bookmarkStart w:id="36" w:name="_Toc150338238"/>
      <w:r>
        <w:t>Общие требования</w:t>
      </w:r>
      <w:bookmarkEnd w:id="36"/>
    </w:p>
    <w:p w14:paraId="5AF6BED6" w14:textId="77777777" w:rsidR="008D4C2C" w:rsidRDefault="00B64B66" w:rsidP="001B4540">
      <w:r w:rsidRPr="00B64B66">
        <w:t xml:space="preserve">Испытания проводятся согласно Программе и </w:t>
      </w:r>
      <w:r w:rsidR="008D4C2C">
        <w:t xml:space="preserve">ТЗ </w:t>
      </w:r>
      <w:r w:rsidRPr="00B64B66">
        <w:t>комиссией, включающей представителей заказчика:</w:t>
      </w:r>
    </w:p>
    <w:p w14:paraId="4C9AABFB" w14:textId="60AE2CA9" w:rsidR="00B64B66" w:rsidRDefault="008D4C2C" w:rsidP="001B4540">
      <w:pPr>
        <w:pStyle w:val="a0"/>
        <w:numPr>
          <w:ilvl w:val="0"/>
          <w:numId w:val="29"/>
        </w:numPr>
      </w:pPr>
      <w:r>
        <w:t>п</w:t>
      </w:r>
      <w:r w:rsidR="00B64B66">
        <w:t>реподаватель дисциплины «МДК 06.0</w:t>
      </w:r>
      <w:r w:rsidR="006037AD">
        <w:t>2</w:t>
      </w:r>
      <w:r w:rsidR="00444821">
        <w:t>»</w:t>
      </w:r>
      <w:r w:rsidR="006037AD">
        <w:t xml:space="preserve"> и «МДК 05.01»</w:t>
      </w:r>
      <w:r w:rsidR="00444821">
        <w:t xml:space="preserve"> Самоделкин</w:t>
      </w:r>
      <w:r w:rsidR="00B64B66">
        <w:t xml:space="preserve"> П. А.</w:t>
      </w:r>
    </w:p>
    <w:p w14:paraId="32BFEBAF" w14:textId="77777777" w:rsidR="008D4C2C" w:rsidRDefault="008D4C2C" w:rsidP="001B4540">
      <w:pPr>
        <w:pStyle w:val="a0"/>
        <w:numPr>
          <w:ilvl w:val="0"/>
          <w:numId w:val="29"/>
        </w:numPr>
      </w:pPr>
      <w:r>
        <w:t>р</w:t>
      </w:r>
      <w:r w:rsidR="00444821">
        <w:t>уководитель образовательной программы 09.02.07 «Информационный системы и программирование»</w:t>
      </w:r>
      <w:r w:rsidR="00B64B66">
        <w:t xml:space="preserve"> </w:t>
      </w:r>
      <w:r>
        <w:t xml:space="preserve">Сергеева </w:t>
      </w:r>
      <w:proofErr w:type="gramStart"/>
      <w:r>
        <w:t>Е.Г</w:t>
      </w:r>
      <w:proofErr w:type="gramEnd"/>
    </w:p>
    <w:p w14:paraId="25BF4AAA" w14:textId="6D9CFA19" w:rsidR="008D4C2C" w:rsidRDefault="008D4C2C" w:rsidP="001B4540">
      <w:pPr>
        <w:pStyle w:val="a0"/>
        <w:numPr>
          <w:ilvl w:val="0"/>
          <w:numId w:val="29"/>
        </w:numPr>
      </w:pPr>
      <w:r>
        <w:t>преподаватель дисциплины основ проектирования БД, Крутиков А. К</w:t>
      </w:r>
    </w:p>
    <w:p w14:paraId="291925C4" w14:textId="73313F97" w:rsidR="00043738" w:rsidRDefault="00B64B66" w:rsidP="001B4540">
      <w:r>
        <w:t>Комиссии должны быть предъявлены эксплуатационные документы, программа и доклад. Оценка результатов осуществляется комиссией коллегиально.</w:t>
      </w:r>
    </w:p>
    <w:p w14:paraId="66A42F61" w14:textId="77777777" w:rsidR="00CD194C" w:rsidRDefault="008D4C2C" w:rsidP="001B4540">
      <w:pPr>
        <w:spacing w:before="0" w:after="200" w:line="276" w:lineRule="auto"/>
        <w:ind w:firstLine="0"/>
        <w:contextualSpacing w:val="0"/>
        <w:rPr>
          <w:b/>
          <w:bCs/>
        </w:rPr>
      </w:pPr>
      <w:r>
        <w:br w:type="page"/>
      </w:r>
      <w:r w:rsidR="00CD194C" w:rsidRPr="00CD194C">
        <w:rPr>
          <w:b/>
          <w:bCs/>
        </w:rPr>
        <w:lastRenderedPageBreak/>
        <w:t>ПРИЛОЖЕНИЕ А.</w:t>
      </w:r>
    </w:p>
    <w:p w14:paraId="7D9B6405" w14:textId="01B00408" w:rsidR="00CD194C" w:rsidRDefault="00CD194C" w:rsidP="001B4540">
      <w:pPr>
        <w:spacing w:before="0" w:after="200" w:line="276" w:lineRule="auto"/>
        <w:ind w:firstLine="0"/>
        <w:contextualSpacing w:val="0"/>
      </w:pPr>
      <w:r w:rsidRPr="00CD194C">
        <w:rPr>
          <w:b/>
          <w:bCs/>
        </w:rPr>
        <w:t>ИСХОДНЫЙ КОД</w:t>
      </w:r>
    </w:p>
    <w:p w14:paraId="2061E0F8" w14:textId="57718BD5" w:rsidR="00CD194C" w:rsidRDefault="00CD194C" w:rsidP="001B4540">
      <w:pPr>
        <w:spacing w:before="0" w:after="200" w:line="276" w:lineRule="auto"/>
        <w:ind w:firstLine="0"/>
        <w:contextualSpacing w:val="0"/>
      </w:pPr>
    </w:p>
    <w:p w14:paraId="5008993B" w14:textId="74EB4239" w:rsidR="00CD194C" w:rsidRDefault="00CD194C" w:rsidP="001B4540">
      <w:pPr>
        <w:spacing w:before="0" w:after="200" w:line="276" w:lineRule="auto"/>
        <w:ind w:firstLine="0"/>
        <w:contextualSpacing w:val="0"/>
      </w:pPr>
      <w:r>
        <w:br w:type="page"/>
      </w:r>
    </w:p>
    <w:p w14:paraId="54F4AFAF" w14:textId="4B2574BF" w:rsidR="00CD194C" w:rsidRDefault="00CD194C" w:rsidP="001B4540">
      <w:pPr>
        <w:spacing w:before="0" w:after="200" w:line="276" w:lineRule="auto"/>
        <w:ind w:firstLine="0"/>
        <w:contextualSpacing w:val="0"/>
        <w:rPr>
          <w:b/>
          <w:bCs/>
        </w:rPr>
      </w:pPr>
      <w:r w:rsidRPr="00CD194C">
        <w:rPr>
          <w:b/>
          <w:bCs/>
        </w:rPr>
        <w:lastRenderedPageBreak/>
        <w:t xml:space="preserve">ПРИЛОЖЕНИЕ </w:t>
      </w:r>
      <w:r>
        <w:rPr>
          <w:b/>
          <w:bCs/>
        </w:rPr>
        <w:t>Б</w:t>
      </w:r>
      <w:r w:rsidRPr="00CD194C">
        <w:rPr>
          <w:b/>
          <w:bCs/>
        </w:rPr>
        <w:t>.</w:t>
      </w:r>
    </w:p>
    <w:p w14:paraId="4A04B8FF" w14:textId="514215D2" w:rsidR="00CD194C" w:rsidRDefault="00CD194C" w:rsidP="001B4540">
      <w:pPr>
        <w:spacing w:before="0" w:after="200" w:line="276" w:lineRule="auto"/>
        <w:ind w:firstLine="0"/>
        <w:contextualSpacing w:val="0"/>
      </w:pPr>
      <w:r>
        <w:rPr>
          <w:b/>
          <w:bCs/>
        </w:rPr>
        <w:t>ПОЯСНИТЕЛЬНАЯ ЗАПИСКА</w:t>
      </w:r>
    </w:p>
    <w:p w14:paraId="00588417" w14:textId="77777777" w:rsidR="00CD194C" w:rsidRDefault="00CD194C" w:rsidP="001B4540">
      <w:pPr>
        <w:spacing w:before="0" w:after="200" w:line="276" w:lineRule="auto"/>
        <w:ind w:firstLine="0"/>
        <w:contextualSpacing w:val="0"/>
      </w:pPr>
    </w:p>
    <w:p w14:paraId="25FA28BC" w14:textId="08F98333" w:rsidR="00CD194C" w:rsidRPr="00CD194C" w:rsidRDefault="00CD194C" w:rsidP="001B4540">
      <w:pPr>
        <w:spacing w:before="0" w:after="200" w:line="276" w:lineRule="auto"/>
        <w:ind w:firstLine="0"/>
        <w:contextualSpacing w:val="0"/>
      </w:pPr>
      <w:r>
        <w:br w:type="page"/>
      </w:r>
    </w:p>
    <w:sectPr w:rsidR="00CD194C" w:rsidRPr="00CD194C" w:rsidSect="00D2756B">
      <w:headerReference w:type="default" r:id="rId16"/>
      <w:footerReference w:type="default" r:id="rId17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0955F" w14:textId="77777777" w:rsidR="007575E7" w:rsidRDefault="007575E7">
      <w:pPr>
        <w:spacing w:before="0" w:line="240" w:lineRule="auto"/>
      </w:pPr>
      <w:r>
        <w:separator/>
      </w:r>
    </w:p>
  </w:endnote>
  <w:endnote w:type="continuationSeparator" w:id="0">
    <w:p w14:paraId="4BC20E2B" w14:textId="77777777" w:rsidR="007575E7" w:rsidRDefault="007575E7">
      <w:pPr>
        <w:spacing w:before="0" w:line="240" w:lineRule="auto"/>
      </w:pPr>
      <w:r>
        <w:continuationSeparator/>
      </w:r>
    </w:p>
  </w:endnote>
  <w:endnote w:type="continuationNotice" w:id="1">
    <w:p w14:paraId="00BEF47E" w14:textId="77777777" w:rsidR="007575E7" w:rsidRDefault="007575E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0E3EAC5" w14:paraId="6E14A902" w14:textId="77777777" w:rsidTr="70E3EAC5">
      <w:trPr>
        <w:trHeight w:val="300"/>
      </w:trPr>
      <w:tc>
        <w:tcPr>
          <w:tcW w:w="3210" w:type="dxa"/>
        </w:tcPr>
        <w:p w14:paraId="31634161" w14:textId="0574A6B4" w:rsidR="70E3EAC5" w:rsidRDefault="70E3EAC5" w:rsidP="70E3EAC5">
          <w:pPr>
            <w:ind w:left="-115"/>
            <w:jc w:val="left"/>
          </w:pPr>
        </w:p>
      </w:tc>
      <w:tc>
        <w:tcPr>
          <w:tcW w:w="3210" w:type="dxa"/>
        </w:tcPr>
        <w:p w14:paraId="115D3D18" w14:textId="34620F42" w:rsidR="70E3EAC5" w:rsidRDefault="70E3EAC5" w:rsidP="70E3EAC5">
          <w:pPr>
            <w:jc w:val="center"/>
          </w:pPr>
        </w:p>
      </w:tc>
      <w:tc>
        <w:tcPr>
          <w:tcW w:w="3210" w:type="dxa"/>
        </w:tcPr>
        <w:p w14:paraId="195A692C" w14:textId="77714CE4" w:rsidR="70E3EAC5" w:rsidRDefault="70E3EAC5" w:rsidP="70E3EAC5">
          <w:pPr>
            <w:ind w:right="-115"/>
            <w:jc w:val="right"/>
          </w:pPr>
        </w:p>
      </w:tc>
    </w:tr>
  </w:tbl>
  <w:p w14:paraId="7AE8964A" w14:textId="57A63D0B" w:rsidR="70E3EAC5" w:rsidRDefault="70E3EAC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70E3EAC5" w14:paraId="7A67D5A2" w14:textId="77777777" w:rsidTr="70E3EAC5">
      <w:trPr>
        <w:trHeight w:val="300"/>
      </w:trPr>
      <w:tc>
        <w:tcPr>
          <w:tcW w:w="3400" w:type="dxa"/>
        </w:tcPr>
        <w:p w14:paraId="09270020" w14:textId="6056E026" w:rsidR="70E3EAC5" w:rsidRDefault="70E3EAC5" w:rsidP="70E3EAC5">
          <w:pPr>
            <w:ind w:left="-115"/>
            <w:jc w:val="left"/>
          </w:pPr>
        </w:p>
      </w:tc>
      <w:tc>
        <w:tcPr>
          <w:tcW w:w="3400" w:type="dxa"/>
        </w:tcPr>
        <w:p w14:paraId="32C86CF4" w14:textId="612D821D" w:rsidR="70E3EAC5" w:rsidRDefault="70E3EAC5" w:rsidP="70E3EAC5">
          <w:pPr>
            <w:jc w:val="center"/>
          </w:pPr>
        </w:p>
      </w:tc>
      <w:tc>
        <w:tcPr>
          <w:tcW w:w="3400" w:type="dxa"/>
        </w:tcPr>
        <w:p w14:paraId="66D15FC4" w14:textId="0881C65E" w:rsidR="70E3EAC5" w:rsidRDefault="70E3EAC5" w:rsidP="70E3EAC5">
          <w:pPr>
            <w:ind w:right="-115"/>
            <w:jc w:val="right"/>
          </w:pPr>
        </w:p>
      </w:tc>
    </w:tr>
  </w:tbl>
  <w:p w14:paraId="13C940D0" w14:textId="727C713A" w:rsidR="70E3EAC5" w:rsidRDefault="70E3EA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79387" w14:textId="77777777" w:rsidR="007575E7" w:rsidRDefault="007575E7" w:rsidP="00990EAC">
      <w:pPr>
        <w:spacing w:before="0" w:line="240" w:lineRule="auto"/>
      </w:pPr>
      <w:r>
        <w:separator/>
      </w:r>
    </w:p>
  </w:footnote>
  <w:footnote w:type="continuationSeparator" w:id="0">
    <w:p w14:paraId="19BA3366" w14:textId="77777777" w:rsidR="007575E7" w:rsidRDefault="007575E7" w:rsidP="00990EAC">
      <w:pPr>
        <w:spacing w:before="0" w:line="240" w:lineRule="auto"/>
      </w:pPr>
      <w:r>
        <w:continuationSeparator/>
      </w:r>
    </w:p>
  </w:footnote>
  <w:footnote w:type="continuationNotice" w:id="1">
    <w:p w14:paraId="53FFC4E7" w14:textId="77777777" w:rsidR="007575E7" w:rsidRDefault="007575E7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0E3EAC5" w14:paraId="57DC7E5A" w14:textId="77777777" w:rsidTr="70E3EAC5">
      <w:trPr>
        <w:trHeight w:val="300"/>
      </w:trPr>
      <w:tc>
        <w:tcPr>
          <w:tcW w:w="3210" w:type="dxa"/>
        </w:tcPr>
        <w:p w14:paraId="4FDA2965" w14:textId="20D7AA72" w:rsidR="70E3EAC5" w:rsidRDefault="70E3EAC5" w:rsidP="70E3EAC5">
          <w:pPr>
            <w:ind w:left="-115"/>
            <w:jc w:val="left"/>
          </w:pPr>
        </w:p>
      </w:tc>
      <w:tc>
        <w:tcPr>
          <w:tcW w:w="3210" w:type="dxa"/>
        </w:tcPr>
        <w:p w14:paraId="37334BA0" w14:textId="767B2532" w:rsidR="70E3EAC5" w:rsidRDefault="70E3EAC5" w:rsidP="70E3EAC5">
          <w:pPr>
            <w:jc w:val="center"/>
          </w:pPr>
        </w:p>
      </w:tc>
      <w:tc>
        <w:tcPr>
          <w:tcW w:w="3210" w:type="dxa"/>
        </w:tcPr>
        <w:p w14:paraId="71F5A7AD" w14:textId="2B1FE017" w:rsidR="70E3EAC5" w:rsidRDefault="70E3EAC5" w:rsidP="70E3EAC5">
          <w:pPr>
            <w:ind w:right="-115"/>
            <w:jc w:val="right"/>
          </w:pPr>
        </w:p>
      </w:tc>
    </w:tr>
  </w:tbl>
  <w:p w14:paraId="476F49B8" w14:textId="0051EA79" w:rsidR="70E3EAC5" w:rsidRDefault="70E3EAC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3E0217">
      <w:rPr>
        <w:rStyle w:val="af1"/>
        <w:noProof/>
      </w:rPr>
      <w:t>6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8B7760"/>
    <w:multiLevelType w:val="hybridMultilevel"/>
    <w:tmpl w:val="EE862278"/>
    <w:lvl w:ilvl="0" w:tplc="145ECC2A">
      <w:start w:val="1"/>
      <w:numFmt w:val="bullet"/>
      <w:lvlText w:val=""/>
      <w:lvlJc w:val="left"/>
      <w:pPr>
        <w:ind w:left="2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8025BD"/>
    <w:multiLevelType w:val="hybridMultilevel"/>
    <w:tmpl w:val="18304C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1D237A"/>
    <w:multiLevelType w:val="hybridMultilevel"/>
    <w:tmpl w:val="6AD62824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0B1C8540"/>
    <w:lvl w:ilvl="0">
      <w:start w:val="1"/>
      <w:numFmt w:val="decimal"/>
      <w:lvlText w:val="%1"/>
      <w:lvlJc w:val="left"/>
      <w:pPr>
        <w:ind w:left="1424" w:hanging="432"/>
      </w:pPr>
    </w:lvl>
    <w:lvl w:ilvl="1">
      <w:start w:val="1"/>
      <w:numFmt w:val="decimal"/>
      <w:lvlText w:val="%1.%2"/>
      <w:lvlJc w:val="left"/>
      <w:pPr>
        <w:ind w:left="213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CFF1C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AE2DAD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1424" w:hanging="432"/>
      </w:pPr>
    </w:lvl>
    <w:lvl w:ilvl="1">
      <w:start w:val="1"/>
      <w:numFmt w:val="decimal"/>
      <w:pStyle w:val="2"/>
      <w:lvlText w:val="%1.%2"/>
      <w:lvlJc w:val="left"/>
      <w:pPr>
        <w:ind w:left="1568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E07DDF"/>
    <w:multiLevelType w:val="hybridMultilevel"/>
    <w:tmpl w:val="09E4CC70"/>
    <w:lvl w:ilvl="0" w:tplc="FFFFFFFF">
      <w:start w:val="1"/>
      <w:numFmt w:val="bullet"/>
      <w:pStyle w:val="a0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867" w:hanging="360"/>
      </w:pPr>
      <w:rPr>
        <w:rFonts w:ascii="Symbol" w:hAnsi="Symbol" w:hint="default"/>
      </w:rPr>
    </w:lvl>
    <w:lvl w:ilvl="2" w:tplc="0E6A7488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1E367F3C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822EAE72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1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9D4BAE"/>
    <w:multiLevelType w:val="hybridMultilevel"/>
    <w:tmpl w:val="74AEC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11AC6"/>
    <w:multiLevelType w:val="hybridMultilevel"/>
    <w:tmpl w:val="A9328C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BC248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3C6694"/>
    <w:multiLevelType w:val="hybridMultilevel"/>
    <w:tmpl w:val="21C4AEAC"/>
    <w:lvl w:ilvl="0" w:tplc="559843BE">
      <w:start w:val="25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7FB1D55"/>
    <w:multiLevelType w:val="hybridMultilevel"/>
    <w:tmpl w:val="C9A67944"/>
    <w:lvl w:ilvl="0" w:tplc="C4DA768E">
      <w:start w:val="2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1631B8A"/>
    <w:multiLevelType w:val="hybridMultilevel"/>
    <w:tmpl w:val="1D443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7A3B80"/>
    <w:multiLevelType w:val="hybridMultilevel"/>
    <w:tmpl w:val="04A47CD8"/>
    <w:lvl w:ilvl="0" w:tplc="0C161D2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C94ED3"/>
    <w:multiLevelType w:val="hybridMultilevel"/>
    <w:tmpl w:val="9814C408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8" w15:restartNumberingAfterBreak="0">
    <w:nsid w:val="742327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4B04CA"/>
    <w:multiLevelType w:val="hybridMultilevel"/>
    <w:tmpl w:val="13DE8976"/>
    <w:lvl w:ilvl="0" w:tplc="67CA26CE">
      <w:start w:val="1"/>
      <w:numFmt w:val="decimal"/>
      <w:lvlText w:val="%1."/>
      <w:lvlJc w:val="left"/>
      <w:pPr>
        <w:ind w:left="2123" w:hanging="12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4"/>
  </w:num>
  <w:num w:numId="5">
    <w:abstractNumId w:val="5"/>
  </w:num>
  <w:num w:numId="6">
    <w:abstractNumId w:val="15"/>
  </w:num>
  <w:num w:numId="7">
    <w:abstractNumId w:val="19"/>
  </w:num>
  <w:num w:numId="8">
    <w:abstractNumId w:val="23"/>
  </w:num>
  <w:num w:numId="9">
    <w:abstractNumId w:val="24"/>
  </w:num>
  <w:num w:numId="10">
    <w:abstractNumId w:val="17"/>
  </w:num>
  <w:num w:numId="11">
    <w:abstractNumId w:val="21"/>
  </w:num>
  <w:num w:numId="12">
    <w:abstractNumId w:val="30"/>
  </w:num>
  <w:num w:numId="13">
    <w:abstractNumId w:val="11"/>
  </w:num>
  <w:num w:numId="14">
    <w:abstractNumId w:val="13"/>
  </w:num>
  <w:num w:numId="15">
    <w:abstractNumId w:val="8"/>
  </w:num>
  <w:num w:numId="16">
    <w:abstractNumId w:val="20"/>
  </w:num>
  <w:num w:numId="17">
    <w:abstractNumId w:val="28"/>
  </w:num>
  <w:num w:numId="18">
    <w:abstractNumId w:val="16"/>
  </w:num>
  <w:num w:numId="19">
    <w:abstractNumId w:val="7"/>
  </w:num>
  <w:num w:numId="20">
    <w:abstractNumId w:val="2"/>
  </w:num>
  <w:num w:numId="21">
    <w:abstractNumId w:val="29"/>
  </w:num>
  <w:num w:numId="22">
    <w:abstractNumId w:val="22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18"/>
  </w:num>
  <w:num w:numId="26">
    <w:abstractNumId w:val="12"/>
  </w:num>
  <w:num w:numId="27">
    <w:abstractNumId w:val="26"/>
  </w:num>
  <w:num w:numId="28">
    <w:abstractNumId w:val="6"/>
  </w:num>
  <w:num w:numId="29">
    <w:abstractNumId w:val="3"/>
  </w:num>
  <w:num w:numId="30">
    <w:abstractNumId w:val="14"/>
  </w:num>
  <w:num w:numId="31">
    <w:abstractNumId w:val="27"/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26"/>
    <w:rsid w:val="0000190E"/>
    <w:rsid w:val="00003AF1"/>
    <w:rsid w:val="00005355"/>
    <w:rsid w:val="00011A17"/>
    <w:rsid w:val="00015480"/>
    <w:rsid w:val="00020C2C"/>
    <w:rsid w:val="00024473"/>
    <w:rsid w:val="000265D7"/>
    <w:rsid w:val="00032359"/>
    <w:rsid w:val="00033833"/>
    <w:rsid w:val="00035A26"/>
    <w:rsid w:val="00037B3E"/>
    <w:rsid w:val="00040D1E"/>
    <w:rsid w:val="0004336A"/>
    <w:rsid w:val="000434B0"/>
    <w:rsid w:val="00043738"/>
    <w:rsid w:val="00044093"/>
    <w:rsid w:val="00046056"/>
    <w:rsid w:val="00046B93"/>
    <w:rsid w:val="00051403"/>
    <w:rsid w:val="000558BD"/>
    <w:rsid w:val="00056834"/>
    <w:rsid w:val="0005745E"/>
    <w:rsid w:val="00061F64"/>
    <w:rsid w:val="00062C1A"/>
    <w:rsid w:val="000640B3"/>
    <w:rsid w:val="00066F6D"/>
    <w:rsid w:val="0008146F"/>
    <w:rsid w:val="000934BA"/>
    <w:rsid w:val="00094729"/>
    <w:rsid w:val="00096EC7"/>
    <w:rsid w:val="0009769D"/>
    <w:rsid w:val="000A537A"/>
    <w:rsid w:val="000B70BE"/>
    <w:rsid w:val="000C0C5D"/>
    <w:rsid w:val="000C0CEF"/>
    <w:rsid w:val="000C2A5F"/>
    <w:rsid w:val="000C646F"/>
    <w:rsid w:val="000C7B86"/>
    <w:rsid w:val="000C7DE5"/>
    <w:rsid w:val="000D3006"/>
    <w:rsid w:val="000D38ED"/>
    <w:rsid w:val="000D3A15"/>
    <w:rsid w:val="000D4A36"/>
    <w:rsid w:val="000E1FC2"/>
    <w:rsid w:val="000E6490"/>
    <w:rsid w:val="001023B9"/>
    <w:rsid w:val="00104146"/>
    <w:rsid w:val="0011316B"/>
    <w:rsid w:val="001157C8"/>
    <w:rsid w:val="001223A9"/>
    <w:rsid w:val="00123133"/>
    <w:rsid w:val="001238DC"/>
    <w:rsid w:val="00125F99"/>
    <w:rsid w:val="001275E2"/>
    <w:rsid w:val="0013162A"/>
    <w:rsid w:val="0013287A"/>
    <w:rsid w:val="00145FD4"/>
    <w:rsid w:val="00150617"/>
    <w:rsid w:val="001520EB"/>
    <w:rsid w:val="00155A8D"/>
    <w:rsid w:val="0016119C"/>
    <w:rsid w:val="001673EC"/>
    <w:rsid w:val="00171B89"/>
    <w:rsid w:val="00172DBA"/>
    <w:rsid w:val="0019044F"/>
    <w:rsid w:val="001917BC"/>
    <w:rsid w:val="00192750"/>
    <w:rsid w:val="001A12C2"/>
    <w:rsid w:val="001A50A1"/>
    <w:rsid w:val="001B065B"/>
    <w:rsid w:val="001B077C"/>
    <w:rsid w:val="001B3C9B"/>
    <w:rsid w:val="001B4540"/>
    <w:rsid w:val="001B794F"/>
    <w:rsid w:val="001B7FD4"/>
    <w:rsid w:val="001C5DCD"/>
    <w:rsid w:val="001D0334"/>
    <w:rsid w:val="001D2D71"/>
    <w:rsid w:val="001E55B4"/>
    <w:rsid w:val="001F3C1A"/>
    <w:rsid w:val="001F5E9C"/>
    <w:rsid w:val="001F706A"/>
    <w:rsid w:val="00201509"/>
    <w:rsid w:val="002062B6"/>
    <w:rsid w:val="002154DD"/>
    <w:rsid w:val="0023221D"/>
    <w:rsid w:val="00234403"/>
    <w:rsid w:val="002346B6"/>
    <w:rsid w:val="0023485B"/>
    <w:rsid w:val="00234BD7"/>
    <w:rsid w:val="00241C37"/>
    <w:rsid w:val="00244671"/>
    <w:rsid w:val="00244AD0"/>
    <w:rsid w:val="002453BF"/>
    <w:rsid w:val="002469D0"/>
    <w:rsid w:val="00247206"/>
    <w:rsid w:val="002502BF"/>
    <w:rsid w:val="00263185"/>
    <w:rsid w:val="0026423B"/>
    <w:rsid w:val="00270C38"/>
    <w:rsid w:val="00276CAB"/>
    <w:rsid w:val="00277614"/>
    <w:rsid w:val="002830A2"/>
    <w:rsid w:val="00287E94"/>
    <w:rsid w:val="00292B29"/>
    <w:rsid w:val="002952BC"/>
    <w:rsid w:val="00296BBF"/>
    <w:rsid w:val="002973F4"/>
    <w:rsid w:val="002A514A"/>
    <w:rsid w:val="002A56D9"/>
    <w:rsid w:val="002A67E8"/>
    <w:rsid w:val="002C1982"/>
    <w:rsid w:val="002C3F00"/>
    <w:rsid w:val="002D354A"/>
    <w:rsid w:val="002D5B25"/>
    <w:rsid w:val="002D5ED0"/>
    <w:rsid w:val="002E28E9"/>
    <w:rsid w:val="002E2D3B"/>
    <w:rsid w:val="002F15DD"/>
    <w:rsid w:val="00303DC8"/>
    <w:rsid w:val="00305BB7"/>
    <w:rsid w:val="00307AAE"/>
    <w:rsid w:val="00311E97"/>
    <w:rsid w:val="00312254"/>
    <w:rsid w:val="00312F95"/>
    <w:rsid w:val="00317BF7"/>
    <w:rsid w:val="003214BA"/>
    <w:rsid w:val="00323F6E"/>
    <w:rsid w:val="00326605"/>
    <w:rsid w:val="003273DE"/>
    <w:rsid w:val="003377B6"/>
    <w:rsid w:val="00342964"/>
    <w:rsid w:val="00345991"/>
    <w:rsid w:val="00347678"/>
    <w:rsid w:val="00350180"/>
    <w:rsid w:val="00351631"/>
    <w:rsid w:val="003543A9"/>
    <w:rsid w:val="003552A3"/>
    <w:rsid w:val="00356C27"/>
    <w:rsid w:val="00360A3E"/>
    <w:rsid w:val="00364D74"/>
    <w:rsid w:val="00370436"/>
    <w:rsid w:val="003711B3"/>
    <w:rsid w:val="00372C9E"/>
    <w:rsid w:val="00374EF9"/>
    <w:rsid w:val="00380D25"/>
    <w:rsid w:val="00386F3E"/>
    <w:rsid w:val="00386F84"/>
    <w:rsid w:val="00387E10"/>
    <w:rsid w:val="00390EAB"/>
    <w:rsid w:val="003915BE"/>
    <w:rsid w:val="00393F45"/>
    <w:rsid w:val="00394519"/>
    <w:rsid w:val="00397496"/>
    <w:rsid w:val="003A4E95"/>
    <w:rsid w:val="003A6F19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085D"/>
    <w:rsid w:val="003F3F0D"/>
    <w:rsid w:val="00410843"/>
    <w:rsid w:val="00412E47"/>
    <w:rsid w:val="0042127B"/>
    <w:rsid w:val="004262AD"/>
    <w:rsid w:val="004347A5"/>
    <w:rsid w:val="00442256"/>
    <w:rsid w:val="00444821"/>
    <w:rsid w:val="0044551B"/>
    <w:rsid w:val="00447629"/>
    <w:rsid w:val="00451E07"/>
    <w:rsid w:val="00455936"/>
    <w:rsid w:val="0045599D"/>
    <w:rsid w:val="00457FC7"/>
    <w:rsid w:val="004605D9"/>
    <w:rsid w:val="004677DC"/>
    <w:rsid w:val="00470082"/>
    <w:rsid w:val="00471FE2"/>
    <w:rsid w:val="00472A19"/>
    <w:rsid w:val="00475A10"/>
    <w:rsid w:val="004767CD"/>
    <w:rsid w:val="00477484"/>
    <w:rsid w:val="0048416D"/>
    <w:rsid w:val="00495EA3"/>
    <w:rsid w:val="004A34C3"/>
    <w:rsid w:val="004A7A41"/>
    <w:rsid w:val="004B0C8E"/>
    <w:rsid w:val="004B0F88"/>
    <w:rsid w:val="004B7636"/>
    <w:rsid w:val="004C5524"/>
    <w:rsid w:val="004C555C"/>
    <w:rsid w:val="004F4D49"/>
    <w:rsid w:val="005008C8"/>
    <w:rsid w:val="005017B0"/>
    <w:rsid w:val="00503505"/>
    <w:rsid w:val="005040DD"/>
    <w:rsid w:val="005065BF"/>
    <w:rsid w:val="00512B60"/>
    <w:rsid w:val="00514790"/>
    <w:rsid w:val="00514894"/>
    <w:rsid w:val="00514CFD"/>
    <w:rsid w:val="0051702D"/>
    <w:rsid w:val="0052224B"/>
    <w:rsid w:val="00524056"/>
    <w:rsid w:val="005275E9"/>
    <w:rsid w:val="00530053"/>
    <w:rsid w:val="00531E80"/>
    <w:rsid w:val="005343A0"/>
    <w:rsid w:val="005343B2"/>
    <w:rsid w:val="005365CA"/>
    <w:rsid w:val="00541DD4"/>
    <w:rsid w:val="00544617"/>
    <w:rsid w:val="00544D74"/>
    <w:rsid w:val="005524E9"/>
    <w:rsid w:val="00554344"/>
    <w:rsid w:val="00555E69"/>
    <w:rsid w:val="0056079D"/>
    <w:rsid w:val="00561F8C"/>
    <w:rsid w:val="0057389A"/>
    <w:rsid w:val="00575410"/>
    <w:rsid w:val="00576138"/>
    <w:rsid w:val="005764B1"/>
    <w:rsid w:val="00577771"/>
    <w:rsid w:val="00584E3E"/>
    <w:rsid w:val="005972E7"/>
    <w:rsid w:val="005A188B"/>
    <w:rsid w:val="005A3253"/>
    <w:rsid w:val="005A4E60"/>
    <w:rsid w:val="005A6030"/>
    <w:rsid w:val="005B5089"/>
    <w:rsid w:val="005B54F0"/>
    <w:rsid w:val="005C34DA"/>
    <w:rsid w:val="005D1D9F"/>
    <w:rsid w:val="005D4ECA"/>
    <w:rsid w:val="005E7941"/>
    <w:rsid w:val="005F0877"/>
    <w:rsid w:val="005F0B98"/>
    <w:rsid w:val="005F512D"/>
    <w:rsid w:val="006007E9"/>
    <w:rsid w:val="0060273D"/>
    <w:rsid w:val="006030ED"/>
    <w:rsid w:val="006037AD"/>
    <w:rsid w:val="00606C43"/>
    <w:rsid w:val="00620630"/>
    <w:rsid w:val="006252D8"/>
    <w:rsid w:val="0062534D"/>
    <w:rsid w:val="006267F9"/>
    <w:rsid w:val="00627BC1"/>
    <w:rsid w:val="006324C6"/>
    <w:rsid w:val="00636E3B"/>
    <w:rsid w:val="00642FB9"/>
    <w:rsid w:val="00643174"/>
    <w:rsid w:val="0064643E"/>
    <w:rsid w:val="00652EAD"/>
    <w:rsid w:val="006572F6"/>
    <w:rsid w:val="00661775"/>
    <w:rsid w:val="00661F8A"/>
    <w:rsid w:val="006638C9"/>
    <w:rsid w:val="006652DC"/>
    <w:rsid w:val="0067186D"/>
    <w:rsid w:val="00695763"/>
    <w:rsid w:val="006A3648"/>
    <w:rsid w:val="006A4E6C"/>
    <w:rsid w:val="006A534C"/>
    <w:rsid w:val="006A5DFD"/>
    <w:rsid w:val="006D0AA5"/>
    <w:rsid w:val="006D299C"/>
    <w:rsid w:val="006D422E"/>
    <w:rsid w:val="006D46A3"/>
    <w:rsid w:val="006D6B64"/>
    <w:rsid w:val="006E0624"/>
    <w:rsid w:val="006E4EA7"/>
    <w:rsid w:val="006E7B7F"/>
    <w:rsid w:val="006F2A37"/>
    <w:rsid w:val="006F512D"/>
    <w:rsid w:val="00701738"/>
    <w:rsid w:val="00702405"/>
    <w:rsid w:val="007069E5"/>
    <w:rsid w:val="00706D32"/>
    <w:rsid w:val="0071279D"/>
    <w:rsid w:val="007157E7"/>
    <w:rsid w:val="00717197"/>
    <w:rsid w:val="00717B43"/>
    <w:rsid w:val="00741EC2"/>
    <w:rsid w:val="00742650"/>
    <w:rsid w:val="007445A3"/>
    <w:rsid w:val="00747AA0"/>
    <w:rsid w:val="007522DD"/>
    <w:rsid w:val="0075253D"/>
    <w:rsid w:val="007575E7"/>
    <w:rsid w:val="007630D2"/>
    <w:rsid w:val="0076455D"/>
    <w:rsid w:val="007661F7"/>
    <w:rsid w:val="0076691E"/>
    <w:rsid w:val="00770291"/>
    <w:rsid w:val="00771C7E"/>
    <w:rsid w:val="0077307A"/>
    <w:rsid w:val="00773671"/>
    <w:rsid w:val="00773EC7"/>
    <w:rsid w:val="00775FCB"/>
    <w:rsid w:val="007816F5"/>
    <w:rsid w:val="00790D59"/>
    <w:rsid w:val="007A0770"/>
    <w:rsid w:val="007A44EC"/>
    <w:rsid w:val="007A670B"/>
    <w:rsid w:val="007B2E9D"/>
    <w:rsid w:val="007B71C2"/>
    <w:rsid w:val="007B79AA"/>
    <w:rsid w:val="007C160F"/>
    <w:rsid w:val="007C2693"/>
    <w:rsid w:val="007C5DA6"/>
    <w:rsid w:val="007C648D"/>
    <w:rsid w:val="007C6517"/>
    <w:rsid w:val="007D189A"/>
    <w:rsid w:val="007D18D6"/>
    <w:rsid w:val="007D1ECA"/>
    <w:rsid w:val="007E7DEB"/>
    <w:rsid w:val="007F6F16"/>
    <w:rsid w:val="00800DCD"/>
    <w:rsid w:val="00801271"/>
    <w:rsid w:val="00801482"/>
    <w:rsid w:val="008047D0"/>
    <w:rsid w:val="0080485F"/>
    <w:rsid w:val="00810384"/>
    <w:rsid w:val="0081256F"/>
    <w:rsid w:val="00812867"/>
    <w:rsid w:val="0081417D"/>
    <w:rsid w:val="0081425A"/>
    <w:rsid w:val="00815163"/>
    <w:rsid w:val="00815197"/>
    <w:rsid w:val="00816AE0"/>
    <w:rsid w:val="008233FB"/>
    <w:rsid w:val="00851CEE"/>
    <w:rsid w:val="00853022"/>
    <w:rsid w:val="00856459"/>
    <w:rsid w:val="008600EE"/>
    <w:rsid w:val="00860B07"/>
    <w:rsid w:val="00862D4C"/>
    <w:rsid w:val="0086516B"/>
    <w:rsid w:val="00873C68"/>
    <w:rsid w:val="00877984"/>
    <w:rsid w:val="008821B6"/>
    <w:rsid w:val="00887461"/>
    <w:rsid w:val="008913CD"/>
    <w:rsid w:val="00895567"/>
    <w:rsid w:val="008A19F3"/>
    <w:rsid w:val="008A317A"/>
    <w:rsid w:val="008A3C7E"/>
    <w:rsid w:val="008A447D"/>
    <w:rsid w:val="008A7235"/>
    <w:rsid w:val="008B1742"/>
    <w:rsid w:val="008B2FAB"/>
    <w:rsid w:val="008B2FF6"/>
    <w:rsid w:val="008B3835"/>
    <w:rsid w:val="008B5671"/>
    <w:rsid w:val="008B57AD"/>
    <w:rsid w:val="008C0D47"/>
    <w:rsid w:val="008C30AA"/>
    <w:rsid w:val="008C6310"/>
    <w:rsid w:val="008D25ED"/>
    <w:rsid w:val="008D417C"/>
    <w:rsid w:val="008D4C2C"/>
    <w:rsid w:val="008D6356"/>
    <w:rsid w:val="008F4105"/>
    <w:rsid w:val="00907058"/>
    <w:rsid w:val="0090747E"/>
    <w:rsid w:val="009078D1"/>
    <w:rsid w:val="00912AA6"/>
    <w:rsid w:val="0092285C"/>
    <w:rsid w:val="00922A0E"/>
    <w:rsid w:val="009236FA"/>
    <w:rsid w:val="00927F93"/>
    <w:rsid w:val="00930B24"/>
    <w:rsid w:val="00931494"/>
    <w:rsid w:val="00934FC5"/>
    <w:rsid w:val="00940731"/>
    <w:rsid w:val="00941637"/>
    <w:rsid w:val="00944557"/>
    <w:rsid w:val="00945750"/>
    <w:rsid w:val="00946800"/>
    <w:rsid w:val="00950955"/>
    <w:rsid w:val="0095138C"/>
    <w:rsid w:val="00955863"/>
    <w:rsid w:val="00957C73"/>
    <w:rsid w:val="00962BF3"/>
    <w:rsid w:val="0096798D"/>
    <w:rsid w:val="00970E98"/>
    <w:rsid w:val="0097494B"/>
    <w:rsid w:val="0097511E"/>
    <w:rsid w:val="0098081B"/>
    <w:rsid w:val="0098133E"/>
    <w:rsid w:val="009827A1"/>
    <w:rsid w:val="009863FC"/>
    <w:rsid w:val="0098708B"/>
    <w:rsid w:val="00990A22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3A31"/>
    <w:rsid w:val="009D483E"/>
    <w:rsid w:val="009D5528"/>
    <w:rsid w:val="009D6117"/>
    <w:rsid w:val="009D69EC"/>
    <w:rsid w:val="009E5E54"/>
    <w:rsid w:val="009E6AE4"/>
    <w:rsid w:val="009F1C8A"/>
    <w:rsid w:val="009F59D7"/>
    <w:rsid w:val="00A0279B"/>
    <w:rsid w:val="00A06116"/>
    <w:rsid w:val="00A1620C"/>
    <w:rsid w:val="00A21588"/>
    <w:rsid w:val="00A22E7D"/>
    <w:rsid w:val="00A26122"/>
    <w:rsid w:val="00A3550C"/>
    <w:rsid w:val="00A43971"/>
    <w:rsid w:val="00A43D43"/>
    <w:rsid w:val="00A50EA5"/>
    <w:rsid w:val="00A51A5D"/>
    <w:rsid w:val="00A54F03"/>
    <w:rsid w:val="00A5511F"/>
    <w:rsid w:val="00A55426"/>
    <w:rsid w:val="00A631A3"/>
    <w:rsid w:val="00A64A7D"/>
    <w:rsid w:val="00A6518F"/>
    <w:rsid w:val="00A66360"/>
    <w:rsid w:val="00A70C76"/>
    <w:rsid w:val="00A7212E"/>
    <w:rsid w:val="00A7464D"/>
    <w:rsid w:val="00A80780"/>
    <w:rsid w:val="00A93B7E"/>
    <w:rsid w:val="00AA487E"/>
    <w:rsid w:val="00AB047F"/>
    <w:rsid w:val="00AB276B"/>
    <w:rsid w:val="00AB465D"/>
    <w:rsid w:val="00AB7875"/>
    <w:rsid w:val="00AC354C"/>
    <w:rsid w:val="00AC4F31"/>
    <w:rsid w:val="00AC53A7"/>
    <w:rsid w:val="00AD0740"/>
    <w:rsid w:val="00AD1E5B"/>
    <w:rsid w:val="00AD2F2D"/>
    <w:rsid w:val="00AD74DC"/>
    <w:rsid w:val="00AE4CE5"/>
    <w:rsid w:val="00AF478D"/>
    <w:rsid w:val="00AF7668"/>
    <w:rsid w:val="00B06B73"/>
    <w:rsid w:val="00B125F0"/>
    <w:rsid w:val="00B2756C"/>
    <w:rsid w:val="00B27F07"/>
    <w:rsid w:val="00B3143F"/>
    <w:rsid w:val="00B3164A"/>
    <w:rsid w:val="00B35ED1"/>
    <w:rsid w:val="00B36C5A"/>
    <w:rsid w:val="00B37E6B"/>
    <w:rsid w:val="00B426FB"/>
    <w:rsid w:val="00B52F14"/>
    <w:rsid w:val="00B57F1B"/>
    <w:rsid w:val="00B62D3F"/>
    <w:rsid w:val="00B63A5B"/>
    <w:rsid w:val="00B6451B"/>
    <w:rsid w:val="00B64B66"/>
    <w:rsid w:val="00B6553C"/>
    <w:rsid w:val="00B6574F"/>
    <w:rsid w:val="00B662E8"/>
    <w:rsid w:val="00B6663A"/>
    <w:rsid w:val="00B7174E"/>
    <w:rsid w:val="00B764E6"/>
    <w:rsid w:val="00B775B6"/>
    <w:rsid w:val="00B837BE"/>
    <w:rsid w:val="00B84157"/>
    <w:rsid w:val="00BB0350"/>
    <w:rsid w:val="00BB41FD"/>
    <w:rsid w:val="00BB488E"/>
    <w:rsid w:val="00BB5D2E"/>
    <w:rsid w:val="00BB7AEE"/>
    <w:rsid w:val="00BC17B4"/>
    <w:rsid w:val="00BC283C"/>
    <w:rsid w:val="00BD2B75"/>
    <w:rsid w:val="00BD2FBF"/>
    <w:rsid w:val="00BD442E"/>
    <w:rsid w:val="00BD738C"/>
    <w:rsid w:val="00BE39B8"/>
    <w:rsid w:val="00BE71FF"/>
    <w:rsid w:val="00BF0033"/>
    <w:rsid w:val="00BF44A4"/>
    <w:rsid w:val="00BF7BFF"/>
    <w:rsid w:val="00C035AA"/>
    <w:rsid w:val="00C105A1"/>
    <w:rsid w:val="00C11E33"/>
    <w:rsid w:val="00C122F9"/>
    <w:rsid w:val="00C1681F"/>
    <w:rsid w:val="00C17699"/>
    <w:rsid w:val="00C21089"/>
    <w:rsid w:val="00C22DDD"/>
    <w:rsid w:val="00C2408C"/>
    <w:rsid w:val="00C33FF5"/>
    <w:rsid w:val="00C435ED"/>
    <w:rsid w:val="00C44F52"/>
    <w:rsid w:val="00C51324"/>
    <w:rsid w:val="00C52A0D"/>
    <w:rsid w:val="00C54B30"/>
    <w:rsid w:val="00C54F79"/>
    <w:rsid w:val="00C61DF4"/>
    <w:rsid w:val="00C765F0"/>
    <w:rsid w:val="00C81B7A"/>
    <w:rsid w:val="00C83D86"/>
    <w:rsid w:val="00C86701"/>
    <w:rsid w:val="00C8774D"/>
    <w:rsid w:val="00C90A1D"/>
    <w:rsid w:val="00C92C19"/>
    <w:rsid w:val="00C9376A"/>
    <w:rsid w:val="00C93C3A"/>
    <w:rsid w:val="00C96227"/>
    <w:rsid w:val="00C97694"/>
    <w:rsid w:val="00CA10E6"/>
    <w:rsid w:val="00CA462A"/>
    <w:rsid w:val="00CA46E3"/>
    <w:rsid w:val="00CB1422"/>
    <w:rsid w:val="00CB211A"/>
    <w:rsid w:val="00CC3968"/>
    <w:rsid w:val="00CC3B6C"/>
    <w:rsid w:val="00CD1405"/>
    <w:rsid w:val="00CD194C"/>
    <w:rsid w:val="00CE3A3D"/>
    <w:rsid w:val="00CE4BFA"/>
    <w:rsid w:val="00CE7A30"/>
    <w:rsid w:val="00CE7A85"/>
    <w:rsid w:val="00CF3B09"/>
    <w:rsid w:val="00CF4EF6"/>
    <w:rsid w:val="00D0476C"/>
    <w:rsid w:val="00D067BB"/>
    <w:rsid w:val="00D1204C"/>
    <w:rsid w:val="00D1695C"/>
    <w:rsid w:val="00D24A5D"/>
    <w:rsid w:val="00D26A08"/>
    <w:rsid w:val="00D270A5"/>
    <w:rsid w:val="00D2756B"/>
    <w:rsid w:val="00D3115C"/>
    <w:rsid w:val="00D31455"/>
    <w:rsid w:val="00D31A36"/>
    <w:rsid w:val="00D33CEF"/>
    <w:rsid w:val="00D3604A"/>
    <w:rsid w:val="00D37FCB"/>
    <w:rsid w:val="00D4023D"/>
    <w:rsid w:val="00D4069A"/>
    <w:rsid w:val="00D52947"/>
    <w:rsid w:val="00D54ECC"/>
    <w:rsid w:val="00D55F4E"/>
    <w:rsid w:val="00D569B2"/>
    <w:rsid w:val="00D63EAC"/>
    <w:rsid w:val="00D664C5"/>
    <w:rsid w:val="00D70741"/>
    <w:rsid w:val="00D7189D"/>
    <w:rsid w:val="00D730CA"/>
    <w:rsid w:val="00D801DF"/>
    <w:rsid w:val="00D813EB"/>
    <w:rsid w:val="00D833A5"/>
    <w:rsid w:val="00D86307"/>
    <w:rsid w:val="00D93722"/>
    <w:rsid w:val="00D94F64"/>
    <w:rsid w:val="00D978E4"/>
    <w:rsid w:val="00DA33AC"/>
    <w:rsid w:val="00DA64D0"/>
    <w:rsid w:val="00DA6582"/>
    <w:rsid w:val="00DB0DFE"/>
    <w:rsid w:val="00DB67CB"/>
    <w:rsid w:val="00DC22C2"/>
    <w:rsid w:val="00DC4EF3"/>
    <w:rsid w:val="00DC575A"/>
    <w:rsid w:val="00DC5FE1"/>
    <w:rsid w:val="00DD0CB2"/>
    <w:rsid w:val="00DD2B98"/>
    <w:rsid w:val="00DD4754"/>
    <w:rsid w:val="00DE03C1"/>
    <w:rsid w:val="00DE18B5"/>
    <w:rsid w:val="00DF09F4"/>
    <w:rsid w:val="00DF2908"/>
    <w:rsid w:val="00DF7EF9"/>
    <w:rsid w:val="00E02E0B"/>
    <w:rsid w:val="00E0593E"/>
    <w:rsid w:val="00E05BC3"/>
    <w:rsid w:val="00E127A8"/>
    <w:rsid w:val="00E21374"/>
    <w:rsid w:val="00E247F4"/>
    <w:rsid w:val="00E26720"/>
    <w:rsid w:val="00E3565C"/>
    <w:rsid w:val="00E36DF7"/>
    <w:rsid w:val="00E41AEE"/>
    <w:rsid w:val="00E4794F"/>
    <w:rsid w:val="00E508A7"/>
    <w:rsid w:val="00E50F28"/>
    <w:rsid w:val="00E60A44"/>
    <w:rsid w:val="00E63B6F"/>
    <w:rsid w:val="00E666EA"/>
    <w:rsid w:val="00E66C57"/>
    <w:rsid w:val="00E72E05"/>
    <w:rsid w:val="00E74087"/>
    <w:rsid w:val="00E85CEA"/>
    <w:rsid w:val="00E8690C"/>
    <w:rsid w:val="00E97712"/>
    <w:rsid w:val="00E97C53"/>
    <w:rsid w:val="00EA6493"/>
    <w:rsid w:val="00EA70F3"/>
    <w:rsid w:val="00EA7476"/>
    <w:rsid w:val="00EB0651"/>
    <w:rsid w:val="00EB1F89"/>
    <w:rsid w:val="00EB1FC2"/>
    <w:rsid w:val="00EB6EAF"/>
    <w:rsid w:val="00EC14DF"/>
    <w:rsid w:val="00EC1BB9"/>
    <w:rsid w:val="00EC6B7E"/>
    <w:rsid w:val="00ED3B32"/>
    <w:rsid w:val="00ED4484"/>
    <w:rsid w:val="00ED6B45"/>
    <w:rsid w:val="00ED7346"/>
    <w:rsid w:val="00ED77F3"/>
    <w:rsid w:val="00EE45D4"/>
    <w:rsid w:val="00EF1410"/>
    <w:rsid w:val="00F05BB5"/>
    <w:rsid w:val="00F06F69"/>
    <w:rsid w:val="00F113BF"/>
    <w:rsid w:val="00F12CC5"/>
    <w:rsid w:val="00F20633"/>
    <w:rsid w:val="00F20ED0"/>
    <w:rsid w:val="00F2337D"/>
    <w:rsid w:val="00F25908"/>
    <w:rsid w:val="00F26489"/>
    <w:rsid w:val="00F26E37"/>
    <w:rsid w:val="00F32A7C"/>
    <w:rsid w:val="00F34EC4"/>
    <w:rsid w:val="00F374E5"/>
    <w:rsid w:val="00F4271F"/>
    <w:rsid w:val="00F5196A"/>
    <w:rsid w:val="00F5534E"/>
    <w:rsid w:val="00F56D6E"/>
    <w:rsid w:val="00F6042B"/>
    <w:rsid w:val="00F61BC3"/>
    <w:rsid w:val="00F62DCD"/>
    <w:rsid w:val="00F64F0B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5517"/>
    <w:rsid w:val="00FA3223"/>
    <w:rsid w:val="00FA4D29"/>
    <w:rsid w:val="00FA6956"/>
    <w:rsid w:val="00FB0572"/>
    <w:rsid w:val="00FB05EA"/>
    <w:rsid w:val="00FC0232"/>
    <w:rsid w:val="00FD0C4A"/>
    <w:rsid w:val="00FD2680"/>
    <w:rsid w:val="00FD73B1"/>
    <w:rsid w:val="00FE77D9"/>
    <w:rsid w:val="00FF2038"/>
    <w:rsid w:val="0379173B"/>
    <w:rsid w:val="07177A84"/>
    <w:rsid w:val="08C40D0C"/>
    <w:rsid w:val="0F030047"/>
    <w:rsid w:val="1672B4BA"/>
    <w:rsid w:val="205284BC"/>
    <w:rsid w:val="2449AF29"/>
    <w:rsid w:val="2BFDDD88"/>
    <w:rsid w:val="2DDF2CFF"/>
    <w:rsid w:val="309BC5F6"/>
    <w:rsid w:val="30B9DD65"/>
    <w:rsid w:val="3237E9A5"/>
    <w:rsid w:val="327AAE3E"/>
    <w:rsid w:val="339F39E7"/>
    <w:rsid w:val="34A1791B"/>
    <w:rsid w:val="361F855B"/>
    <w:rsid w:val="36BA8C28"/>
    <w:rsid w:val="39A1FB9A"/>
    <w:rsid w:val="3AEA2562"/>
    <w:rsid w:val="3B6BF3E4"/>
    <w:rsid w:val="3C70C908"/>
    <w:rsid w:val="3D73C20B"/>
    <w:rsid w:val="3EFDD605"/>
    <w:rsid w:val="3F4E18AA"/>
    <w:rsid w:val="3F84A8C9"/>
    <w:rsid w:val="45DD52A1"/>
    <w:rsid w:val="48C53C79"/>
    <w:rsid w:val="4D916877"/>
    <w:rsid w:val="509B3180"/>
    <w:rsid w:val="5125621D"/>
    <w:rsid w:val="52C1327E"/>
    <w:rsid w:val="53A057EF"/>
    <w:rsid w:val="5A5F4F41"/>
    <w:rsid w:val="5BA63506"/>
    <w:rsid w:val="5D5619C5"/>
    <w:rsid w:val="5E0BE523"/>
    <w:rsid w:val="5E896BFC"/>
    <w:rsid w:val="635E1BE8"/>
    <w:rsid w:val="650829A6"/>
    <w:rsid w:val="6975B87A"/>
    <w:rsid w:val="6D85FACB"/>
    <w:rsid w:val="70E3EAC5"/>
    <w:rsid w:val="726B9915"/>
    <w:rsid w:val="740091B4"/>
    <w:rsid w:val="75DE904E"/>
    <w:rsid w:val="7E9BA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8BC131DE-2007-4BE2-AD26-00840F40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19"/>
      </w:numPr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19"/>
      </w:numPr>
      <w:tabs>
        <w:tab w:val="left" w:pos="1560"/>
      </w:tabs>
      <w:spacing w:before="200"/>
      <w:ind w:left="1286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19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19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19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19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19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19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19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3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D55F4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D55F4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styleId="afc">
    <w:name w:val="line number"/>
    <w:basedOn w:val="a2"/>
    <w:uiPriority w:val="99"/>
    <w:semiHidden/>
    <w:unhideWhenUsed/>
    <w:rsid w:val="00043738"/>
  </w:style>
  <w:style w:type="character" w:customStyle="1" w:styleId="eop">
    <w:name w:val="eop"/>
    <w:basedOn w:val="a2"/>
    <w:rsid w:val="00C22DDD"/>
  </w:style>
  <w:style w:type="character" w:customStyle="1" w:styleId="normaltextrun">
    <w:name w:val="normaltextrun"/>
    <w:basedOn w:val="a2"/>
    <w:rsid w:val="00E6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6B42F3-8CD4-45D4-A4A6-78ADAF13BD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786</TotalTime>
  <Pages>19</Pages>
  <Words>2193</Words>
  <Characters>12503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keywords/>
  <dc:description/>
  <cp:lastModifiedBy>Богдан Юдинцев</cp:lastModifiedBy>
  <cp:revision>7</cp:revision>
  <cp:lastPrinted>2019-07-22T11:48:00Z</cp:lastPrinted>
  <dcterms:created xsi:type="dcterms:W3CDTF">2023-10-28T05:57:00Z</dcterms:created>
  <dcterms:modified xsi:type="dcterms:W3CDTF">2023-11-08T09:46:00Z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