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200"/>
        <w:gridCol w:w="4152"/>
      </w:tblGrid>
      <w:tr w:rsidR="00D067BB" w14:paraId="524A9AA7" w14:textId="77777777" w:rsidTr="726B9915">
        <w:trPr>
          <w:jc w:val="right"/>
        </w:trPr>
        <w:tc>
          <w:tcPr>
            <w:tcW w:w="4820" w:type="dxa"/>
          </w:tcPr>
          <w:p w14:paraId="5173D935" w14:textId="77777777" w:rsidR="00D067BB" w:rsidRDefault="00D067BB" w:rsidP="001B4540">
            <w:pPr>
              <w:widowControl w:val="0"/>
              <w:ind w:firstLine="0"/>
            </w:pPr>
            <w:bookmarkStart w:id="0" w:name="_Hlk149131466"/>
            <w:bookmarkEnd w:id="0"/>
          </w:p>
        </w:tc>
        <w:tc>
          <w:tcPr>
            <w:tcW w:w="1200" w:type="dxa"/>
          </w:tcPr>
          <w:p w14:paraId="64609899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52" w:type="dxa"/>
          </w:tcPr>
          <w:p w14:paraId="68CB1752" w14:textId="77777777" w:rsidR="00D067BB" w:rsidRDefault="00D067BB" w:rsidP="001B4540">
            <w:pPr>
              <w:widowControl w:val="0"/>
              <w:ind w:firstLine="0"/>
            </w:pPr>
            <w:r>
              <w:t>УТВЕРЖДАЮ</w:t>
            </w:r>
          </w:p>
        </w:tc>
      </w:tr>
      <w:tr w:rsidR="00D067BB" w14:paraId="5986E0ED" w14:textId="77777777" w:rsidTr="726B9915">
        <w:trPr>
          <w:trHeight w:val="2047"/>
          <w:jc w:val="right"/>
        </w:trPr>
        <w:tc>
          <w:tcPr>
            <w:tcW w:w="4820" w:type="dxa"/>
          </w:tcPr>
          <w:p w14:paraId="131BC7CC" w14:textId="77777777" w:rsidR="00D067BB" w:rsidRDefault="00D067BB" w:rsidP="001B4540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200" w:type="dxa"/>
          </w:tcPr>
          <w:p w14:paraId="2BCC8965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52" w:type="dxa"/>
          </w:tcPr>
          <w:p w14:paraId="60BFA894" w14:textId="77777777" w:rsidR="00D067BB" w:rsidRDefault="00D067BB" w:rsidP="001B4540">
            <w:pPr>
              <w:widowControl w:val="0"/>
              <w:ind w:firstLine="0"/>
            </w:pPr>
            <w:r>
              <w:t>Руководитель</w:t>
            </w:r>
          </w:p>
          <w:p w14:paraId="33B31B25" w14:textId="77777777" w:rsidR="00D067BB" w:rsidRDefault="00D067BB" w:rsidP="001B4540">
            <w:pPr>
              <w:widowControl w:val="0"/>
              <w:ind w:firstLine="0"/>
            </w:pPr>
            <w:r>
              <w:t>________________ Сергеева Е.Г.</w:t>
            </w:r>
          </w:p>
          <w:p w14:paraId="79252B10" w14:textId="77777777" w:rsidR="00D067BB" w:rsidRDefault="00D067BB" w:rsidP="001B4540">
            <w:pPr>
              <w:widowControl w:val="0"/>
              <w:ind w:firstLine="0"/>
            </w:pPr>
            <w:r>
              <w:t>«____» _____________ 20__ г.</w:t>
            </w:r>
          </w:p>
          <w:p w14:paraId="21F1EFBD" w14:textId="77777777" w:rsidR="00D067BB" w:rsidRDefault="00D067BB" w:rsidP="001B4540">
            <w:pPr>
              <w:widowControl w:val="0"/>
              <w:ind w:firstLine="0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266FD7F0" w14:textId="77777777" w:rsidR="00D067BB" w:rsidRPr="000D4A36" w:rsidRDefault="00D067BB" w:rsidP="001B4540">
      <w:pPr>
        <w:pStyle w:val="vguxTitleDocName"/>
        <w:jc w:val="both"/>
        <w:rPr>
          <w:lang w:val="ru-RU"/>
        </w:rPr>
      </w:pPr>
      <w:r>
        <w:rPr>
          <w:lang w:val="ru-RU"/>
        </w:rPr>
        <w:t>ТЕХНИЧЕСКОЕ ЗАДАНИЕ</w:t>
      </w:r>
    </w:p>
    <w:p w14:paraId="549968A9" w14:textId="77777777" w:rsidR="00E66C57" w:rsidRDefault="00D067BB" w:rsidP="001B4540">
      <w:pPr>
        <w:ind w:firstLine="0"/>
        <w:rPr>
          <w:sz w:val="22"/>
          <w:szCs w:val="20"/>
        </w:rPr>
      </w:pPr>
      <w:r>
        <w:t xml:space="preserve">на </w:t>
      </w:r>
      <w:r w:rsidRPr="00E66C57">
        <w:rPr>
          <w:sz w:val="22"/>
          <w:szCs w:val="20"/>
        </w:rPr>
        <w:t>разработку</w:t>
      </w:r>
      <w:r w:rsidR="00E66C57" w:rsidRPr="00E66C57">
        <w:rPr>
          <w:sz w:val="22"/>
          <w:szCs w:val="20"/>
        </w:rPr>
        <w:t xml:space="preserve"> </w:t>
      </w:r>
    </w:p>
    <w:p w14:paraId="76A99951" w14:textId="1C4B6D0B" w:rsidR="00CD194C" w:rsidRPr="0052224B" w:rsidRDefault="00CD194C" w:rsidP="001B4540">
      <w:pPr>
        <w:spacing w:before="100" w:line="240" w:lineRule="auto"/>
        <w:ind w:firstLine="0"/>
        <w:rPr>
          <w:rStyle w:val="normaltextrun"/>
          <w:color w:val="000000"/>
          <w:szCs w:val="24"/>
          <w:shd w:val="clear" w:color="auto" w:fill="FFFFFF"/>
        </w:rPr>
      </w:pPr>
      <w:r w:rsidRPr="001520EB">
        <w:rPr>
          <w:rStyle w:val="normaltextrun"/>
          <w:color w:val="000000"/>
          <w:szCs w:val="24"/>
          <w:shd w:val="clear" w:color="auto" w:fill="FFFFFF"/>
        </w:rPr>
        <w:t xml:space="preserve">информационной системы </w:t>
      </w:r>
      <w:r w:rsidR="0052224B">
        <w:rPr>
          <w:rStyle w:val="normaltextrun"/>
          <w:color w:val="000000"/>
          <w:szCs w:val="24"/>
          <w:shd w:val="clear" w:color="auto" w:fill="FFFFFF"/>
        </w:rPr>
        <w:t>для управления тестами и результатами</w:t>
      </w:r>
    </w:p>
    <w:p w14:paraId="1435245E" w14:textId="662071FE" w:rsidR="001520EB" w:rsidRPr="001520EB" w:rsidRDefault="001520EB" w:rsidP="001B4540">
      <w:pPr>
        <w:spacing w:before="100" w:line="240" w:lineRule="auto"/>
        <w:ind w:firstLine="0"/>
      </w:pPr>
      <w:r>
        <w:t>________________________________</w:t>
      </w:r>
      <w:r w:rsidR="00CD194C">
        <w:t>____________________________________</w:t>
      </w:r>
    </w:p>
    <w:p w14:paraId="280027A6" w14:textId="77777777" w:rsidR="00D067BB" w:rsidRDefault="00D067BB" w:rsidP="001B4540"/>
    <w:p w14:paraId="28FDDCAE" w14:textId="77777777" w:rsidR="00D067BB" w:rsidRDefault="00D067BB" w:rsidP="001B4540"/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350"/>
        <w:gridCol w:w="4002"/>
      </w:tblGrid>
      <w:tr w:rsidR="00D067BB" w14:paraId="00EF344A" w14:textId="77777777" w:rsidTr="70E3EAC5">
        <w:tc>
          <w:tcPr>
            <w:tcW w:w="4820" w:type="dxa"/>
          </w:tcPr>
          <w:p w14:paraId="2E07BCBA" w14:textId="77777777" w:rsidR="00D067BB" w:rsidRDefault="00D067BB" w:rsidP="001B4540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350" w:type="dxa"/>
          </w:tcPr>
          <w:p w14:paraId="79E00A47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22F7366A" w14:textId="77777777" w:rsidR="00D067BB" w:rsidRDefault="00D067BB" w:rsidP="001B4540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D067BB" w14:paraId="20DD8F4E" w14:textId="77777777" w:rsidTr="70E3EAC5">
        <w:trPr>
          <w:trHeight w:val="1713"/>
        </w:trPr>
        <w:tc>
          <w:tcPr>
            <w:tcW w:w="4820" w:type="dxa"/>
          </w:tcPr>
          <w:p w14:paraId="73B59BB3" w14:textId="77777777" w:rsidR="00D067BB" w:rsidRDefault="00D067BB" w:rsidP="001B4540">
            <w:pPr>
              <w:widowControl w:val="0"/>
              <w:ind w:firstLine="0"/>
            </w:pPr>
            <w:r>
              <w:t>Колледж ВятГУ</w:t>
            </w:r>
          </w:p>
          <w:p w14:paraId="1923114D" w14:textId="252E7013" w:rsidR="00D067BB" w:rsidRDefault="00D067BB" w:rsidP="001B4540">
            <w:pPr>
              <w:widowControl w:val="0"/>
              <w:ind w:firstLine="0"/>
            </w:pPr>
            <w:r>
              <w:t xml:space="preserve">________________ </w:t>
            </w:r>
            <w:r w:rsidR="001B4540">
              <w:t>Юдинцев</w:t>
            </w:r>
            <w:r w:rsidR="00A1620C">
              <w:t xml:space="preserve"> </w:t>
            </w:r>
            <w:r w:rsidR="001B4540">
              <w:t>Б</w:t>
            </w:r>
            <w:r w:rsidR="5A5F4F41">
              <w:t>.</w:t>
            </w:r>
            <w:r w:rsidR="001B4540">
              <w:t>С</w:t>
            </w:r>
            <w:r>
              <w:t>.</w:t>
            </w:r>
          </w:p>
          <w:p w14:paraId="715B6BF2" w14:textId="77777777" w:rsidR="00D067BB" w:rsidRDefault="00D067BB" w:rsidP="001B4540">
            <w:pPr>
              <w:widowControl w:val="0"/>
              <w:ind w:firstLine="0"/>
            </w:pPr>
            <w:r>
              <w:t>«____» _____________ 20__ г.</w:t>
            </w:r>
          </w:p>
          <w:p w14:paraId="5B490CDD" w14:textId="77777777" w:rsidR="00D067BB" w:rsidRDefault="00D067BB" w:rsidP="001B4540">
            <w:pPr>
              <w:widowControl w:val="0"/>
              <w:ind w:firstLine="0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350" w:type="dxa"/>
          </w:tcPr>
          <w:p w14:paraId="1C7F4E22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5AE52BA4" w14:textId="77777777" w:rsidR="00D067BB" w:rsidRDefault="00D067BB" w:rsidP="001B4540">
            <w:pPr>
              <w:widowControl w:val="0"/>
              <w:ind w:firstLine="0"/>
            </w:pPr>
            <w:r>
              <w:t>Преподаватель МДК.05.01</w:t>
            </w:r>
          </w:p>
          <w:p w14:paraId="24C822BF" w14:textId="0F626459" w:rsidR="00D067BB" w:rsidRDefault="00D067BB" w:rsidP="001B4540">
            <w:pPr>
              <w:widowControl w:val="0"/>
              <w:ind w:firstLine="0"/>
            </w:pPr>
            <w:r>
              <w:t>________________</w:t>
            </w:r>
            <w:r w:rsidR="635E1BE8">
              <w:t>Самоделкин П.А</w:t>
            </w:r>
            <w:r>
              <w:t>.</w:t>
            </w:r>
          </w:p>
          <w:p w14:paraId="2CE9D001" w14:textId="77777777" w:rsidR="00D067BB" w:rsidRDefault="00D067BB" w:rsidP="001B4540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D067BB" w14:paraId="4B34BC98" w14:textId="77777777" w:rsidTr="70E3EAC5">
        <w:trPr>
          <w:trHeight w:val="420"/>
        </w:trPr>
        <w:tc>
          <w:tcPr>
            <w:tcW w:w="4820" w:type="dxa"/>
          </w:tcPr>
          <w:p w14:paraId="6ECF6E1D" w14:textId="77777777" w:rsidR="00D067BB" w:rsidRDefault="00D067BB" w:rsidP="001B4540">
            <w:pPr>
              <w:widowControl w:val="0"/>
              <w:ind w:firstLine="0"/>
            </w:pPr>
          </w:p>
        </w:tc>
        <w:tc>
          <w:tcPr>
            <w:tcW w:w="1350" w:type="dxa"/>
          </w:tcPr>
          <w:p w14:paraId="26C03304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3671EA42" w14:textId="77777777" w:rsidR="00D067BB" w:rsidRDefault="00D067BB" w:rsidP="001B4540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D067BB" w14:paraId="5532B6E7" w14:textId="77777777" w:rsidTr="70E3EAC5">
        <w:trPr>
          <w:trHeight w:val="1713"/>
        </w:trPr>
        <w:tc>
          <w:tcPr>
            <w:tcW w:w="4820" w:type="dxa"/>
          </w:tcPr>
          <w:p w14:paraId="4133EC29" w14:textId="77777777" w:rsidR="00D067BB" w:rsidRDefault="00D067BB" w:rsidP="001B4540">
            <w:pPr>
              <w:widowControl w:val="0"/>
              <w:ind w:firstLine="0"/>
            </w:pPr>
          </w:p>
        </w:tc>
        <w:tc>
          <w:tcPr>
            <w:tcW w:w="1350" w:type="dxa"/>
          </w:tcPr>
          <w:p w14:paraId="7FF7ABAB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5B81C9F6" w14:textId="77777777" w:rsidR="00D067BB" w:rsidRDefault="00D067BB" w:rsidP="001B4540">
            <w:pPr>
              <w:widowControl w:val="0"/>
              <w:ind w:firstLine="0"/>
            </w:pPr>
            <w:r>
              <w:t>Преподаватель по проектированию БД</w:t>
            </w:r>
          </w:p>
          <w:p w14:paraId="1D2DD28A" w14:textId="5EC1F581" w:rsidR="00D067BB" w:rsidRDefault="00D067BB" w:rsidP="001B4540">
            <w:pPr>
              <w:widowControl w:val="0"/>
              <w:ind w:firstLine="0"/>
            </w:pPr>
            <w:r>
              <w:t>________________</w:t>
            </w:r>
            <w:r w:rsidR="39A1FB9A">
              <w:t xml:space="preserve"> </w:t>
            </w:r>
            <w:r w:rsidR="008600EE">
              <w:t>Крутиков А.К</w:t>
            </w:r>
            <w:r w:rsidR="39A1FB9A">
              <w:t>.</w:t>
            </w:r>
          </w:p>
          <w:p w14:paraId="0833C18F" w14:textId="77777777" w:rsidR="00D067BB" w:rsidRDefault="00D067BB" w:rsidP="001B4540">
            <w:pPr>
              <w:widowControl w:val="0"/>
              <w:ind w:firstLine="0"/>
            </w:pPr>
            <w:r>
              <w:t>«____» _____________ 20__ г.</w:t>
            </w:r>
          </w:p>
          <w:p w14:paraId="01F2A864" w14:textId="77777777" w:rsidR="00D31455" w:rsidRDefault="00D31455" w:rsidP="001B4540">
            <w:pPr>
              <w:widowControl w:val="0"/>
              <w:ind w:firstLine="0"/>
            </w:pPr>
          </w:p>
        </w:tc>
      </w:tr>
      <w:tr w:rsidR="00D067BB" w14:paraId="365723E2" w14:textId="77777777" w:rsidTr="70E3EAC5">
        <w:trPr>
          <w:trHeight w:val="420"/>
        </w:trPr>
        <w:tc>
          <w:tcPr>
            <w:tcW w:w="4820" w:type="dxa"/>
          </w:tcPr>
          <w:p w14:paraId="159FAD11" w14:textId="77777777" w:rsidR="00D067BB" w:rsidRDefault="00D067BB" w:rsidP="001B4540">
            <w:pPr>
              <w:widowControl w:val="0"/>
              <w:ind w:firstLine="0"/>
            </w:pPr>
          </w:p>
        </w:tc>
        <w:tc>
          <w:tcPr>
            <w:tcW w:w="1350" w:type="dxa"/>
          </w:tcPr>
          <w:p w14:paraId="29BF13EF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226C787D" w14:textId="77777777" w:rsidR="00D067BB" w:rsidRDefault="00D067BB" w:rsidP="001B4540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D067BB" w14:paraId="3838A030" w14:textId="77777777" w:rsidTr="70E3EAC5">
        <w:trPr>
          <w:trHeight w:val="1713"/>
        </w:trPr>
        <w:tc>
          <w:tcPr>
            <w:tcW w:w="4820" w:type="dxa"/>
          </w:tcPr>
          <w:p w14:paraId="48087216" w14:textId="77777777" w:rsidR="00D067BB" w:rsidRDefault="00D067BB" w:rsidP="001B4540">
            <w:pPr>
              <w:widowControl w:val="0"/>
              <w:ind w:firstLine="0"/>
            </w:pPr>
          </w:p>
        </w:tc>
        <w:tc>
          <w:tcPr>
            <w:tcW w:w="1350" w:type="dxa"/>
          </w:tcPr>
          <w:p w14:paraId="070D9FCB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6D861CAE" w14:textId="51022E60" w:rsidR="00D31455" w:rsidRDefault="00D31455" w:rsidP="001B4540">
            <w:pPr>
              <w:widowControl w:val="0"/>
              <w:ind w:firstLine="0"/>
            </w:pPr>
            <w:r>
              <w:t>Преподаватель МДК.06.02</w:t>
            </w:r>
          </w:p>
          <w:p w14:paraId="4D072E67" w14:textId="77777777" w:rsidR="00D31455" w:rsidRDefault="00D31455" w:rsidP="001B4540">
            <w:pPr>
              <w:widowControl w:val="0"/>
              <w:ind w:firstLine="0"/>
            </w:pPr>
            <w:r>
              <w:t>________________Самоделкин П.А.</w:t>
            </w:r>
          </w:p>
          <w:p w14:paraId="58DD2DF3" w14:textId="278C148A" w:rsidR="00D31455" w:rsidRDefault="00D31455" w:rsidP="001B4540">
            <w:pPr>
              <w:widowControl w:val="0"/>
              <w:ind w:firstLine="0"/>
            </w:pPr>
            <w:r>
              <w:t>«____» _____________ 20__ г.</w:t>
            </w:r>
          </w:p>
        </w:tc>
      </w:tr>
    </w:tbl>
    <w:p w14:paraId="6F663444" w14:textId="77777777" w:rsidR="00D067BB" w:rsidRDefault="00D067BB" w:rsidP="001B4540"/>
    <w:p w14:paraId="3EF004F2" w14:textId="77777777" w:rsidR="00D067BB" w:rsidRDefault="00D067BB" w:rsidP="001B4540"/>
    <w:p w14:paraId="638E4690" w14:textId="29899F1F" w:rsidR="00D067BB" w:rsidRDefault="00D067BB" w:rsidP="001B4540">
      <w:pPr>
        <w:ind w:firstLine="0"/>
        <w:sectPr w:rsidR="00D067BB">
          <w:headerReference w:type="default" r:id="rId11"/>
          <w:footerReference w:type="default" r:id="rId12"/>
          <w:pgSz w:w="11907" w:h="16840"/>
          <w:pgMar w:top="1134" w:right="851" w:bottom="1134" w:left="1418" w:header="720" w:footer="720" w:gutter="0"/>
          <w:cols w:space="720"/>
        </w:sectPr>
      </w:pPr>
      <w:r>
        <w:t>2023</w:t>
      </w:r>
    </w:p>
    <w:p w14:paraId="7B3CC18C" w14:textId="1BCDB04B" w:rsidR="00990EAC" w:rsidRDefault="00990EAC" w:rsidP="001B4540">
      <w:pPr>
        <w:pStyle w:val="vguCContentName"/>
        <w:jc w:val="both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F7057E" w14:textId="77777777" w:rsidR="00BA037F" w:rsidRDefault="00C97694" w:rsidP="001B4540">
          <w:pPr>
            <w:pStyle w:val="afb"/>
            <w:jc w:val="both"/>
            <w:rPr>
              <w:noProof/>
            </w:rPr>
          </w:pPr>
          <w:r>
            <w:t xml:space="preserve">   </w:t>
          </w:r>
          <w:r w:rsidR="00442256">
            <w:rPr>
              <w:noProof/>
            </w:rPr>
            <w:fldChar w:fldCharType="begin"/>
          </w:r>
          <w:r w:rsidR="00442256">
            <w:instrText xml:space="preserve"> TOC \o "1-3" \h \z \u </w:instrText>
          </w:r>
          <w:r w:rsidR="00442256">
            <w:rPr>
              <w:noProof/>
            </w:rPr>
            <w:fldChar w:fldCharType="separate"/>
          </w:r>
        </w:p>
        <w:p w14:paraId="599A74EF" w14:textId="5B1AE5E6" w:rsidR="00BA037F" w:rsidRDefault="00BA037F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74" w:history="1">
            <w:r w:rsidRPr="00373E38">
              <w:rPr>
                <w:rStyle w:val="a6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584DD94" w14:textId="51A55D62" w:rsidR="00BA037F" w:rsidRDefault="00BA037F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75" w:history="1">
            <w:r w:rsidRPr="00373E38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5353EB3" w14:textId="28942693" w:rsidR="00BA037F" w:rsidRDefault="00BA037F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76" w:history="1">
            <w:r w:rsidRPr="00373E38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Общие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6B31AE5" w14:textId="3F5F775A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77" w:history="1">
            <w:r w:rsidRPr="00373E38">
              <w:rPr>
                <w:rStyle w:val="a6"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Наименование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01B69B5" w14:textId="1FF09960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78" w:history="1">
            <w:r w:rsidRPr="00373E38">
              <w:rPr>
                <w:rStyle w:val="a6"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Цели и задачи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6B3062A" w14:textId="32792A45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79" w:history="1">
            <w:r w:rsidRPr="00373E38">
              <w:rPr>
                <w:rStyle w:val="a6"/>
              </w:rPr>
              <w:t>2.3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Описание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D00690D" w14:textId="5B877014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80" w:history="1">
            <w:r w:rsidRPr="00373E38">
              <w:rPr>
                <w:rStyle w:val="a6"/>
              </w:rPr>
              <w:t>2.4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Назначение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3CAF1DE" w14:textId="62D4C3DB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81" w:history="1">
            <w:r w:rsidRPr="00373E38">
              <w:rPr>
                <w:rStyle w:val="a6"/>
              </w:rPr>
              <w:t>2.5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Предметная область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BAD7278" w14:textId="4BDCF843" w:rsidR="00BA037F" w:rsidRDefault="00BA037F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82" w:history="1">
            <w:r w:rsidRPr="00373E38">
              <w:rPr>
                <w:rStyle w:val="a6"/>
              </w:rPr>
              <w:t>2.5.1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80D2E7F" w14:textId="265C4696" w:rsidR="00BA037F" w:rsidRDefault="00BA037F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83" w:history="1">
            <w:r w:rsidRPr="00373E38">
              <w:rPr>
                <w:rStyle w:val="a6"/>
              </w:rPr>
              <w:t>2.5.1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Анализ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CBDB439" w14:textId="0228F669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84" w:history="1">
            <w:r w:rsidRPr="00373E38">
              <w:rPr>
                <w:rStyle w:val="a6"/>
              </w:rPr>
              <w:t>2.6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Достоинства и недостатки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4B7D2BC" w14:textId="6E7C86BB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85" w:history="1">
            <w:r w:rsidRPr="00373E38">
              <w:rPr>
                <w:rStyle w:val="a6"/>
              </w:rPr>
              <w:t>2.7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Основание для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B1C62F1" w14:textId="5E2A9F0C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86" w:history="1">
            <w:r w:rsidRPr="00373E38">
              <w:rPr>
                <w:rStyle w:val="a6"/>
              </w:rPr>
              <w:t>2.8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Участники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B0CA014" w14:textId="50CC0265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87" w:history="1">
            <w:r w:rsidRPr="00373E38">
              <w:rPr>
                <w:rStyle w:val="a6"/>
              </w:rPr>
              <w:t>2.9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E65E1A7" w14:textId="4646A3F2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88" w:history="1">
            <w:r w:rsidRPr="00373E38">
              <w:rPr>
                <w:rStyle w:val="a6"/>
              </w:rPr>
              <w:t>2.10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Функциональное и эксплуатационное назначение результатов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58E9AF6" w14:textId="3C2FDFDA" w:rsidR="00BA037F" w:rsidRDefault="00BA037F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89" w:history="1">
            <w:r w:rsidRPr="00373E38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ADB9A4C" w14:textId="57BA9014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90" w:history="1">
            <w:r w:rsidRPr="00373E38">
              <w:rPr>
                <w:rStyle w:val="a6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5BB21AA" w14:textId="7F6738BB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91" w:history="1">
            <w:r w:rsidRPr="00373E38">
              <w:rPr>
                <w:rStyle w:val="a6"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к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707383F" w14:textId="70CB7953" w:rsidR="00BA037F" w:rsidRDefault="00BA037F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92" w:history="1">
            <w:r w:rsidRPr="00373E38">
              <w:rPr>
                <w:rStyle w:val="a6"/>
              </w:rPr>
              <w:t>3.2.1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B059948" w14:textId="06B6785A" w:rsidR="00BA037F" w:rsidRDefault="00BA037F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93" w:history="1">
            <w:r w:rsidRPr="00373E38">
              <w:rPr>
                <w:rStyle w:val="a6"/>
              </w:rPr>
              <w:t>3.2.2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0D65B8A" w14:textId="15E7872E" w:rsidR="00BA037F" w:rsidRDefault="00BA037F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94" w:history="1">
            <w:r w:rsidRPr="00373E38">
              <w:rPr>
                <w:rStyle w:val="a6"/>
              </w:rPr>
              <w:t>3.2.3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к надёжности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A8284B0" w14:textId="07F1DB57" w:rsidR="00BA037F" w:rsidRDefault="00BA037F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95" w:history="1">
            <w:r w:rsidRPr="00373E38">
              <w:rPr>
                <w:rStyle w:val="a6"/>
              </w:rPr>
              <w:t>3.2.4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к эргономической и технической эстетике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C293FAF" w14:textId="17BDA1A9" w:rsidR="00BA037F" w:rsidRDefault="00BA037F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96" w:history="1">
            <w:r w:rsidRPr="00373E38">
              <w:rPr>
                <w:rStyle w:val="a6"/>
              </w:rPr>
              <w:t>3.2.5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к транспортабельности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57CFE0F" w14:textId="39EB9966" w:rsidR="00BA037F" w:rsidRDefault="00BA037F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97" w:history="1">
            <w:r w:rsidRPr="00373E38">
              <w:rPr>
                <w:rStyle w:val="a6"/>
              </w:rPr>
              <w:t>3.2.6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72B44FE" w14:textId="055908D2" w:rsidR="00BA037F" w:rsidRDefault="00BA037F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98" w:history="1">
            <w:r w:rsidRPr="00373E38">
              <w:rPr>
                <w:rStyle w:val="a6"/>
              </w:rPr>
              <w:t>3.2.7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Защита от влияния окружающей среды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20278F2" w14:textId="5CCAD16B" w:rsidR="00BA037F" w:rsidRDefault="00BA037F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399" w:history="1">
            <w:r w:rsidRPr="00373E38">
              <w:rPr>
                <w:rStyle w:val="a6"/>
              </w:rPr>
              <w:t>3.2.8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по стандартизации и унификации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3E6D05A" w14:textId="1F1E500D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400" w:history="1">
            <w:r w:rsidRPr="00373E38">
              <w:rPr>
                <w:rStyle w:val="a6"/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8D3F107" w14:textId="33B4A028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401" w:history="1">
            <w:r w:rsidRPr="00373E38">
              <w:rPr>
                <w:rStyle w:val="a6"/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Требование к лингвистическому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5D25555" w14:textId="64F5A493" w:rsidR="00BA037F" w:rsidRDefault="00BA037F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402" w:history="1">
            <w:r w:rsidRPr="00373E38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Требования к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1209C22" w14:textId="26481E25" w:rsidR="00BA037F" w:rsidRDefault="00BA037F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403" w:history="1">
            <w:r w:rsidRPr="00373E38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Стадии и этапы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B12A0A9" w14:textId="42760F3F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404" w:history="1">
            <w:r w:rsidRPr="00373E38">
              <w:rPr>
                <w:rStyle w:val="a6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Стадии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4AA6B34" w14:textId="1FBCBB19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405" w:history="1">
            <w:r w:rsidRPr="00373E38">
              <w:rPr>
                <w:rStyle w:val="a6"/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Этапы разработки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8DF94D0" w14:textId="3BB085F6" w:rsidR="00BA037F" w:rsidRDefault="00BA037F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406" w:history="1">
            <w:r w:rsidRPr="00373E38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Порядок контроля и приёмки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45CD11F" w14:textId="52B3CA95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407" w:history="1">
            <w:r w:rsidRPr="00373E38">
              <w:rPr>
                <w:rStyle w:val="a6"/>
              </w:rPr>
              <w:t>6.1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Виды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7CF58C5" w14:textId="23469875" w:rsidR="00BA037F" w:rsidRDefault="00BA037F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1542408" w:history="1">
            <w:r w:rsidRPr="00373E38">
              <w:rPr>
                <w:rStyle w:val="a6"/>
              </w:rPr>
              <w:t>6.2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73E38">
              <w:rPr>
                <w:rStyle w:val="a6"/>
              </w:rPr>
              <w:t>Общие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_Toc151542408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CF0F4E1" w14:textId="28C6C78A" w:rsidR="00442256" w:rsidRPr="0023221D" w:rsidRDefault="00442256" w:rsidP="001B4540">
          <w:r>
            <w:rPr>
              <w:b/>
              <w:bCs/>
            </w:rPr>
            <w:fldChar w:fldCharType="end"/>
          </w:r>
        </w:p>
      </w:sdtContent>
    </w:sdt>
    <w:p w14:paraId="02B5D950" w14:textId="30635990" w:rsidR="00C97694" w:rsidRPr="007D1ECA" w:rsidRDefault="005A4E60" w:rsidP="001B4540">
      <w:pPr>
        <w:spacing w:before="0" w:after="200" w:line="276" w:lineRule="auto"/>
        <w:ind w:firstLine="0"/>
        <w:contextualSpacing w:val="0"/>
        <w:rPr>
          <w:bCs/>
          <w:noProof/>
        </w:rPr>
      </w:pPr>
      <w:r>
        <w:rPr>
          <w:bCs/>
          <w:noProof/>
        </w:rPr>
        <w:br w:type="page"/>
      </w:r>
    </w:p>
    <w:p w14:paraId="645006A9" w14:textId="021F626A" w:rsidR="00C97694" w:rsidRPr="001023B9" w:rsidRDefault="00C97694" w:rsidP="001B4540">
      <w:pPr>
        <w:pStyle w:val="1"/>
        <w:numPr>
          <w:ilvl w:val="0"/>
          <w:numId w:val="0"/>
        </w:numPr>
        <w:ind w:left="1424"/>
        <w:jc w:val="both"/>
      </w:pPr>
      <w:bookmarkStart w:id="1" w:name="_Toc151542374"/>
      <w:r w:rsidRPr="001023B9">
        <w:lastRenderedPageBreak/>
        <w:t>Введение</w:t>
      </w:r>
      <w:bookmarkEnd w:id="1"/>
      <w:r w:rsidRPr="001023B9">
        <w:t xml:space="preserve"> </w:t>
      </w:r>
    </w:p>
    <w:p w14:paraId="3AD1EAB0" w14:textId="7D71B60B" w:rsidR="00386F84" w:rsidRDefault="00C97694" w:rsidP="001B4540">
      <w:r>
        <w:t>Данный документ является техническим заданием для приложения «</w:t>
      </w:r>
      <w:r w:rsidR="000D4A36" w:rsidRPr="0052224B">
        <w:t>Информационная система для управления тестами и результатами</w:t>
      </w:r>
      <w:r w:rsidR="001520EB">
        <w:t>»</w:t>
      </w:r>
      <w:r>
        <w:t xml:space="preserve"> нём описаны: </w:t>
      </w:r>
    </w:p>
    <w:p w14:paraId="5B8F76E5" w14:textId="7EBBEF1E" w:rsidR="00C97694" w:rsidRPr="001E55B4" w:rsidRDefault="005A3253" w:rsidP="001B4540">
      <w:pPr>
        <w:pStyle w:val="a0"/>
      </w:pPr>
      <w:r>
        <w:t>а</w:t>
      </w:r>
      <w:r w:rsidR="00C97694">
        <w:t>нализ предметной области</w:t>
      </w:r>
      <w:r w:rsidR="00C97694" w:rsidRPr="001E55B4">
        <w:t>;</w:t>
      </w:r>
    </w:p>
    <w:p w14:paraId="1C7FA56E" w14:textId="4F73D23E" w:rsidR="00C97694" w:rsidRDefault="005A3253" w:rsidP="001B4540">
      <w:pPr>
        <w:pStyle w:val="a0"/>
      </w:pPr>
      <w:r>
        <w:t>т</w:t>
      </w:r>
      <w:r w:rsidR="00C97694">
        <w:t>ребования к системе</w:t>
      </w:r>
      <w:r w:rsidR="00C97694" w:rsidRPr="001E55B4">
        <w:t>,</w:t>
      </w:r>
      <w:r w:rsidR="00C97694">
        <w:t xml:space="preserve"> функциям</w:t>
      </w:r>
      <w:r w:rsidR="00C97694" w:rsidRPr="001E55B4">
        <w:t>;</w:t>
      </w:r>
    </w:p>
    <w:p w14:paraId="6F248A76" w14:textId="7D3700CA" w:rsidR="005A3253" w:rsidRPr="001E55B4" w:rsidRDefault="005A3253" w:rsidP="001B4540">
      <w:pPr>
        <w:pStyle w:val="a0"/>
      </w:pPr>
      <w:r>
        <w:t>общие сведения о разработке</w:t>
      </w:r>
      <w:r w:rsidRPr="001E55B4">
        <w:t>;</w:t>
      </w:r>
    </w:p>
    <w:p w14:paraId="7F3FF02F" w14:textId="04C74761" w:rsidR="00C97694" w:rsidRPr="00A20736" w:rsidRDefault="00C97694" w:rsidP="001B4540">
      <w:pPr>
        <w:rPr>
          <w:lang w:val="en-US"/>
        </w:rPr>
      </w:pPr>
      <w:r>
        <w:t>Документ регламентирует</w:t>
      </w:r>
      <w:r w:rsidR="00043738">
        <w:t xml:space="preserve"> этапы и сроки разработки</w:t>
      </w:r>
      <w:r w:rsidR="00043738" w:rsidRPr="00043738">
        <w:t>,</w:t>
      </w:r>
      <w:r w:rsidR="00043738">
        <w:t xml:space="preserve"> результаты этапов, а также процедуру приёмо-сдаточных испытаний.</w:t>
      </w:r>
    </w:p>
    <w:p w14:paraId="62C36517" w14:textId="2DBE37DD" w:rsidR="00043738" w:rsidRPr="001E55B4" w:rsidRDefault="00043738" w:rsidP="001B4540">
      <w:r>
        <w:t>Документ предназначен для</w:t>
      </w:r>
      <w:r w:rsidRPr="001E55B4">
        <w:t>:</w:t>
      </w:r>
    </w:p>
    <w:p w14:paraId="7571F4C5" w14:textId="47D1C77A" w:rsidR="00043738" w:rsidRDefault="005A3253" w:rsidP="001B4540">
      <w:pPr>
        <w:pStyle w:val="a0"/>
      </w:pPr>
      <w:r>
        <w:t>р</w:t>
      </w:r>
      <w:r w:rsidR="00043738">
        <w:t>азработчика, который будет осуществлять создание приложения «</w:t>
      </w:r>
      <w:r w:rsidR="0052224B" w:rsidRPr="0052224B">
        <w:rPr>
          <w:rStyle w:val="normaltextrun"/>
          <w:color w:val="000000"/>
          <w:szCs w:val="24"/>
          <w:shd w:val="clear" w:color="auto" w:fill="FFFFFF"/>
        </w:rPr>
        <w:t>Информационная система для управления тестами и результатами</w:t>
      </w:r>
      <w:r w:rsidR="00043738">
        <w:t>»</w:t>
      </w:r>
      <w:r w:rsidR="00043738" w:rsidRPr="00043738">
        <w:t>;</w:t>
      </w:r>
    </w:p>
    <w:p w14:paraId="06074B94" w14:textId="6A0F805F" w:rsidR="70E3EAC5" w:rsidRPr="00D31455" w:rsidRDefault="005A3253" w:rsidP="001B4540">
      <w:pPr>
        <w:pStyle w:val="a0"/>
        <w:rPr>
          <w:lang w:val="en-US"/>
        </w:rPr>
      </w:pPr>
      <w:r>
        <w:t>ч</w:t>
      </w:r>
      <w:r w:rsidR="00043738">
        <w:t>ленов приёмо-сдаточн</w:t>
      </w:r>
      <w:r w:rsidR="00A55426">
        <w:t>ой</w:t>
      </w:r>
      <w:r w:rsidR="00043738">
        <w:t xml:space="preserve"> комиссии</w:t>
      </w:r>
      <w:r w:rsidR="006D0AA5">
        <w:t>.</w:t>
      </w:r>
      <w:r w:rsidR="70E3EAC5">
        <w:br w:type="page"/>
      </w:r>
    </w:p>
    <w:p w14:paraId="3B460DAD" w14:textId="1DBB5CFC" w:rsidR="00043738" w:rsidRDefault="00043738" w:rsidP="001B4540">
      <w:pPr>
        <w:pStyle w:val="1"/>
        <w:jc w:val="both"/>
      </w:pPr>
      <w:bookmarkStart w:id="2" w:name="_Toc151542375"/>
      <w:r>
        <w:lastRenderedPageBreak/>
        <w:t>Перечень сокращений</w:t>
      </w:r>
      <w:bookmarkEnd w:id="2"/>
    </w:p>
    <w:p w14:paraId="62D08CB7" w14:textId="5924BAFF" w:rsidR="00043738" w:rsidRDefault="00043738" w:rsidP="001B4540">
      <w:r>
        <w:t>В настоящем документе используются следующие сокращения</w:t>
      </w:r>
      <w:r w:rsidRPr="00043738">
        <w:t>:</w:t>
      </w:r>
    </w:p>
    <w:p w14:paraId="59C72AF4" w14:textId="3953AB10" w:rsidR="00D55F4E" w:rsidRDefault="00D55F4E" w:rsidP="001B4540">
      <w:pPr>
        <w:pStyle w:val="a0"/>
        <w:rPr>
          <w:lang w:val="en-US"/>
        </w:rPr>
      </w:pPr>
      <w:r>
        <w:t>ПК – персональный компьютер</w:t>
      </w:r>
      <w:r>
        <w:rPr>
          <w:lang w:val="en-US"/>
        </w:rPr>
        <w:t>;</w:t>
      </w:r>
    </w:p>
    <w:p w14:paraId="1695FFFF" w14:textId="75A84CC3" w:rsidR="00945750" w:rsidRDefault="00945750" w:rsidP="001B4540">
      <w:pPr>
        <w:pStyle w:val="a0"/>
        <w:rPr>
          <w:lang w:val="en-US"/>
        </w:rPr>
      </w:pPr>
      <w:r>
        <w:t>ПЗ – пояснительная записка</w:t>
      </w:r>
    </w:p>
    <w:p w14:paraId="71FFD77F" w14:textId="70EA31D2" w:rsidR="00990A22" w:rsidRDefault="00990A22" w:rsidP="001B4540">
      <w:pPr>
        <w:pStyle w:val="a0"/>
        <w:rPr>
          <w:lang w:val="en-US"/>
        </w:rPr>
      </w:pPr>
      <w:r>
        <w:t>ПО – предметная область</w:t>
      </w:r>
    </w:p>
    <w:p w14:paraId="074264D3" w14:textId="4B557DE6" w:rsidR="007069E5" w:rsidRPr="00FC0232" w:rsidRDefault="00FC0232" w:rsidP="001B4540">
      <w:pPr>
        <w:pStyle w:val="a0"/>
      </w:pPr>
      <w:r>
        <w:t xml:space="preserve">ТЗ – </w:t>
      </w:r>
      <w:r w:rsidR="00BD2FBF">
        <w:t>т</w:t>
      </w:r>
      <w:r>
        <w:t>ехническое задание</w:t>
      </w:r>
      <w:r>
        <w:rPr>
          <w:lang w:val="en-US"/>
        </w:rPr>
        <w:t>;</w:t>
      </w:r>
    </w:p>
    <w:p w14:paraId="5EFF981C" w14:textId="37B31DA8" w:rsidR="00BD2FBF" w:rsidRPr="00990A22" w:rsidRDefault="00B35ED1" w:rsidP="001B4540">
      <w:pPr>
        <w:pStyle w:val="a0"/>
      </w:pPr>
      <w:r>
        <w:t>ОС – операционная система</w:t>
      </w:r>
      <w:r>
        <w:rPr>
          <w:lang w:val="en-US"/>
        </w:rPr>
        <w:t>;</w:t>
      </w:r>
    </w:p>
    <w:p w14:paraId="5B11E8E6" w14:textId="285A5B3D" w:rsidR="00990A22" w:rsidRDefault="00990A22" w:rsidP="001B4540">
      <w:pPr>
        <w:pStyle w:val="a0"/>
      </w:pPr>
      <w:r>
        <w:t xml:space="preserve">СУБД – система управления баз данных </w:t>
      </w:r>
    </w:p>
    <w:p w14:paraId="7D99B948" w14:textId="46B975A3" w:rsidR="00990A22" w:rsidRPr="00B64B66" w:rsidRDefault="00990A22" w:rsidP="001B4540">
      <w:pPr>
        <w:pStyle w:val="a0"/>
      </w:pPr>
      <w:r>
        <w:t xml:space="preserve">БД – база данных </w:t>
      </w:r>
    </w:p>
    <w:p w14:paraId="13333FDE" w14:textId="1E4FDC02" w:rsidR="00D55F4E" w:rsidRPr="007069E5" w:rsidRDefault="00D55F4E" w:rsidP="001B4540">
      <w:pPr>
        <w:pStyle w:val="a0"/>
        <w:numPr>
          <w:ilvl w:val="0"/>
          <w:numId w:val="0"/>
        </w:numPr>
        <w:ind w:left="851"/>
      </w:pPr>
      <w:r w:rsidRPr="007069E5">
        <w:br w:type="page"/>
      </w:r>
    </w:p>
    <w:p w14:paraId="6AB1BB13" w14:textId="65E67045" w:rsidR="00D55F4E" w:rsidRDefault="00D55F4E" w:rsidP="001B4540">
      <w:pPr>
        <w:pStyle w:val="1"/>
        <w:jc w:val="both"/>
      </w:pPr>
      <w:bookmarkStart w:id="3" w:name="_Toc151542376"/>
      <w:r w:rsidRPr="70E3EAC5">
        <w:lastRenderedPageBreak/>
        <w:t xml:space="preserve">Общие </w:t>
      </w:r>
      <w:r>
        <w:t>сведения о разработке</w:t>
      </w:r>
      <w:bookmarkEnd w:id="3"/>
    </w:p>
    <w:p w14:paraId="546DF6DC" w14:textId="0E8AB0DE" w:rsidR="00D55F4E" w:rsidRDefault="00D55F4E" w:rsidP="001B4540">
      <w:pPr>
        <w:pStyle w:val="2"/>
      </w:pPr>
      <w:bookmarkStart w:id="4" w:name="_Toc151542377"/>
      <w:r>
        <w:t>Наименование</w:t>
      </w:r>
      <w:bookmarkEnd w:id="4"/>
    </w:p>
    <w:p w14:paraId="5D4DD900" w14:textId="6A7F9E5B" w:rsidR="00D55F4E" w:rsidRDefault="0052224B" w:rsidP="001B4540">
      <w:r w:rsidRPr="0052224B">
        <w:t>Наименование приложения: «Информационная система для управления тестами и результатами».</w:t>
      </w:r>
    </w:p>
    <w:p w14:paraId="62258089" w14:textId="2293E17B" w:rsidR="00D55F4E" w:rsidRDefault="00D55F4E" w:rsidP="001B4540">
      <w:pPr>
        <w:pStyle w:val="2"/>
      </w:pPr>
      <w:bookmarkStart w:id="5" w:name="_Toc151542378"/>
      <w:r>
        <w:t>Цели и задачи разработки</w:t>
      </w:r>
      <w:bookmarkEnd w:id="5"/>
    </w:p>
    <w:p w14:paraId="40031DD6" w14:textId="77777777" w:rsidR="0052224B" w:rsidRDefault="0052224B" w:rsidP="001B4540">
      <w:r>
        <w:t>Целью в рамках настоящей работы является разработка продукта, включающего в себя приложение «Информационная система для управления тестами и результатами».</w:t>
      </w:r>
    </w:p>
    <w:p w14:paraId="7972930C" w14:textId="35D294BA" w:rsidR="007D1ECA" w:rsidRDefault="007D1ECA" w:rsidP="001B4540">
      <w:r>
        <w:t xml:space="preserve">Задачами в рамках настоящей </w:t>
      </w:r>
      <w:r w:rsidR="00990A22">
        <w:t xml:space="preserve">курсовой работы </w:t>
      </w:r>
      <w:r>
        <w:t>являются</w:t>
      </w:r>
      <w:r w:rsidRPr="007D1ECA">
        <w:t>:</w:t>
      </w:r>
    </w:p>
    <w:p w14:paraId="7CFF3A3D" w14:textId="2BE534C9" w:rsidR="007D1ECA" w:rsidRDefault="00F64F0B" w:rsidP="001B4540">
      <w:pPr>
        <w:pStyle w:val="a0"/>
      </w:pPr>
      <w:r>
        <w:t>р</w:t>
      </w:r>
      <w:r w:rsidR="007D1ECA">
        <w:t xml:space="preserve">азработать приложение на выбранную </w:t>
      </w:r>
      <w:r w:rsidR="00D31455">
        <w:t>тему с испо</w:t>
      </w:r>
      <w:r w:rsidR="00990A22">
        <w:t>льзованием СУБД</w:t>
      </w:r>
      <w:r w:rsidR="00E66C57">
        <w:t xml:space="preserve"> –</w:t>
      </w:r>
      <w:r w:rsidR="003E4FB0">
        <w:t xml:space="preserve"> </w:t>
      </w:r>
      <w:r w:rsidR="003E4FB0">
        <w:rPr>
          <w:lang w:val="en-US"/>
        </w:rPr>
        <w:t>SQLite</w:t>
      </w:r>
      <w:r w:rsidR="00E66C57">
        <w:t xml:space="preserve"> </w:t>
      </w:r>
    </w:p>
    <w:p w14:paraId="71FD2D3A" w14:textId="0AE3FD20" w:rsidR="001E55B4" w:rsidRDefault="001E55B4" w:rsidP="001B4540">
      <w:pPr>
        <w:pStyle w:val="2"/>
      </w:pPr>
      <w:bookmarkStart w:id="6" w:name="_Toc151542379"/>
      <w:r>
        <w:t>Описание программы</w:t>
      </w:r>
      <w:bookmarkEnd w:id="6"/>
    </w:p>
    <w:p w14:paraId="1A197DB2" w14:textId="03E7A442" w:rsidR="0052224B" w:rsidRPr="00927F93" w:rsidRDefault="0052224B" w:rsidP="001B4540">
      <w:r w:rsidRPr="0052224B">
        <w:t>Информационная система для управления тестами и результатами — это программа, с помощью которой можно создавать тесты, управлять вопросами и ответами, распределять тесты среди участников, а также собирать и анализировать результаты.</w:t>
      </w:r>
    </w:p>
    <w:p w14:paraId="739097CF" w14:textId="533600CD" w:rsidR="001E55B4" w:rsidRDefault="001E55B4" w:rsidP="001B4540">
      <w:pPr>
        <w:pStyle w:val="2"/>
      </w:pPr>
      <w:bookmarkStart w:id="7" w:name="_Toc151542380"/>
      <w:r>
        <w:t>Назначение программы</w:t>
      </w:r>
      <w:bookmarkEnd w:id="7"/>
    </w:p>
    <w:p w14:paraId="188802A6" w14:textId="65D4E190" w:rsidR="0052224B" w:rsidRPr="00927F93" w:rsidRDefault="0052224B" w:rsidP="001B4540">
      <w:r w:rsidRPr="0052224B">
        <w:t>Информационная система для управления тестами и результатами предназначена для образовательных учреждений, тренинговых центров и HR-отделов компаний для проведения тестирования и оценки знаний сотрудников или студентов.</w:t>
      </w:r>
    </w:p>
    <w:p w14:paraId="3BD2579D" w14:textId="24476AB5" w:rsidR="002A67E8" w:rsidRDefault="003E4FB0" w:rsidP="001B4540">
      <w:pPr>
        <w:pStyle w:val="2"/>
      </w:pPr>
      <w:bookmarkStart w:id="8" w:name="_Toc151542381"/>
      <w:r>
        <w:t>Предметная область</w:t>
      </w:r>
      <w:bookmarkEnd w:id="8"/>
    </w:p>
    <w:p w14:paraId="6A57AFDA" w14:textId="581F223E" w:rsidR="00C22DDD" w:rsidRDefault="002A67E8" w:rsidP="001B4540">
      <w:pPr>
        <w:pStyle w:val="3"/>
      </w:pPr>
      <w:bookmarkStart w:id="9" w:name="_Toc151542382"/>
      <w:r w:rsidRPr="00C22DDD">
        <w:t xml:space="preserve">Анализ </w:t>
      </w:r>
      <w:r>
        <w:t>предметной области</w:t>
      </w:r>
      <w:bookmarkEnd w:id="9"/>
    </w:p>
    <w:p w14:paraId="08D92081" w14:textId="356B81E3" w:rsidR="000D4A36" w:rsidRDefault="00C22DDD" w:rsidP="000D4A36">
      <w:pPr>
        <w:ind w:firstLine="1135"/>
      </w:pPr>
      <w:r w:rsidRPr="002379FA">
        <w:rPr>
          <w:rStyle w:val="eop"/>
          <w:color w:val="000000"/>
          <w:szCs w:val="24"/>
          <w:shd w:val="clear" w:color="auto" w:fill="FFFFFF"/>
        </w:rPr>
        <w:t xml:space="preserve">Здесь описана предметная область </w:t>
      </w:r>
      <w:r w:rsidR="000D4A36" w:rsidRPr="0052224B">
        <w:t>«Информационн</w:t>
      </w:r>
      <w:r w:rsidR="000D4A36">
        <w:t>ой</w:t>
      </w:r>
      <w:r w:rsidR="000D4A36" w:rsidRPr="0052224B">
        <w:t xml:space="preserve"> систем</w:t>
      </w:r>
      <w:r w:rsidR="000D4A36">
        <w:t xml:space="preserve">ы </w:t>
      </w:r>
      <w:r w:rsidR="000D4A36" w:rsidRPr="0052224B">
        <w:t>для управления тестами и результатами».</w:t>
      </w:r>
      <w:r w:rsidR="000D4A36">
        <w:t xml:space="preserve"> </w:t>
      </w:r>
    </w:p>
    <w:p w14:paraId="7AF0C1DD" w14:textId="1B55E024" w:rsidR="0052224B" w:rsidRPr="000D4A36" w:rsidRDefault="0052224B" w:rsidP="000D4A36">
      <w:pPr>
        <w:pStyle w:val="a0"/>
        <w:numPr>
          <w:ilvl w:val="0"/>
          <w:numId w:val="31"/>
        </w:numPr>
        <w:rPr>
          <w:rFonts w:eastAsia="Times New Roman" w:cs="Times New Roman"/>
          <w:szCs w:val="24"/>
        </w:rPr>
      </w:pPr>
      <w:r w:rsidRPr="000D4A36">
        <w:rPr>
          <w:rFonts w:eastAsia="Times New Roman" w:cs="Times New Roman"/>
          <w:szCs w:val="24"/>
        </w:rPr>
        <w:t>Создание и редактирование тестов;</w:t>
      </w:r>
    </w:p>
    <w:p w14:paraId="014A398B" w14:textId="77777777" w:rsidR="0052224B" w:rsidRPr="002A67E8" w:rsidRDefault="0052224B" w:rsidP="001B4540">
      <w:pPr>
        <w:pStyle w:val="a0"/>
        <w:numPr>
          <w:ilvl w:val="0"/>
          <w:numId w:val="31"/>
        </w:num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Управление пользователями и группами;</w:t>
      </w:r>
    </w:p>
    <w:p w14:paraId="178E3F86" w14:textId="77777777" w:rsidR="0052224B" w:rsidRPr="002A67E8" w:rsidRDefault="0052224B" w:rsidP="001B4540">
      <w:pPr>
        <w:pStyle w:val="a0"/>
        <w:numPr>
          <w:ilvl w:val="0"/>
          <w:numId w:val="31"/>
        </w:num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Распределение тестов;</w:t>
      </w:r>
    </w:p>
    <w:p w14:paraId="65525A7E" w14:textId="3B64F0F2" w:rsidR="002A67E8" w:rsidRDefault="0052224B" w:rsidP="001B4540">
      <w:pPr>
        <w:pStyle w:val="a0"/>
        <w:numPr>
          <w:ilvl w:val="0"/>
          <w:numId w:val="31"/>
        </w:num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Сбор и анализ результатов.</w:t>
      </w:r>
    </w:p>
    <w:p w14:paraId="374DB6A7" w14:textId="5640A315" w:rsidR="0052224B" w:rsidRPr="002A67E8" w:rsidRDefault="002A67E8" w:rsidP="001B4540">
      <w:pPr>
        <w:spacing w:before="0" w:after="200" w:line="276" w:lineRule="auto"/>
        <w:ind w:firstLine="0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6CC8EE78" w14:textId="40C9761A" w:rsidR="00936D33" w:rsidRPr="00936D33" w:rsidRDefault="002A67E8" w:rsidP="00936D33">
      <w:pPr>
        <w:pStyle w:val="3"/>
        <w:numPr>
          <w:ilvl w:val="2"/>
          <w:numId w:val="32"/>
        </w:numPr>
      </w:pPr>
      <w:bookmarkStart w:id="10" w:name="_Toc151542383"/>
      <w:r w:rsidRPr="00C22DDD">
        <w:lastRenderedPageBreak/>
        <w:t xml:space="preserve">Анализ </w:t>
      </w:r>
      <w:r>
        <w:t>аналогов</w:t>
      </w:r>
      <w:bookmarkEnd w:id="10"/>
      <w:r w:rsidR="00936D33" w:rsidRPr="00936D33">
        <w:t xml:space="preserve"> </w:t>
      </w:r>
    </w:p>
    <w:p w14:paraId="3E72D310" w14:textId="77777777" w:rsidR="002A67E8" w:rsidRPr="002A67E8" w:rsidRDefault="002A67E8" w:rsidP="001B4540">
      <w:pPr>
        <w:ind w:firstLine="708"/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  <w:lang w:val="en-US"/>
        </w:rPr>
        <w:t>Moodle</w:t>
      </w:r>
      <w:r w:rsidRPr="002A67E8">
        <w:rPr>
          <w:rFonts w:eastAsia="Times New Roman" w:cs="Times New Roman"/>
          <w:szCs w:val="24"/>
        </w:rPr>
        <w:t xml:space="preserve"> — это бесплатная образовательная платформа, предоставляющая возможность создания персонализированных учебных курсов.</w:t>
      </w:r>
    </w:p>
    <w:p w14:paraId="5617ED8B" w14:textId="77777777" w:rsidR="002A67E8" w:rsidRPr="002A67E8" w:rsidRDefault="002A67E8" w:rsidP="001B4540">
      <w:pPr>
        <w:ind w:firstLine="708"/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Функционал: Создание курсов, тестов, управление обучением, отслеживание успеваемости, форумы, чаты.</w:t>
      </w:r>
    </w:p>
    <w:p w14:paraId="6F00DA70" w14:textId="4BAE050A" w:rsidR="002A67E8" w:rsidRPr="002A67E8" w:rsidRDefault="002A67E8" w:rsidP="001B4540">
      <w:pPr>
        <w:ind w:firstLine="708"/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Применение: широко используется в учебных заведениях и корпоративном обучении.</w:t>
      </w:r>
    </w:p>
    <w:p w14:paraId="0EC8FEF0" w14:textId="77777777" w:rsidR="002A67E8" w:rsidRPr="002A67E8" w:rsidRDefault="002A67E8" w:rsidP="001B4540">
      <w:pPr>
        <w:ind w:firstLine="708"/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Достоинства: Большое сообщество, множество плагинов, гибкость настройки.</w:t>
      </w:r>
    </w:p>
    <w:p w14:paraId="7B885D1F" w14:textId="70476528" w:rsidR="00C22DDD" w:rsidRDefault="002A67E8" w:rsidP="001B4540">
      <w:pPr>
        <w:ind w:firstLine="708"/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Недостатки: Высокий порог входа для новых пользователей, необходимость хостинга и технического обслуживания.</w:t>
      </w:r>
    </w:p>
    <w:p w14:paraId="7E009668" w14:textId="77777777" w:rsidR="00345991" w:rsidRDefault="00345991" w:rsidP="001B4540">
      <w:pPr>
        <w:ind w:firstLine="708"/>
        <w:rPr>
          <w:rFonts w:eastAsia="Times New Roman" w:cs="Times New Roman"/>
          <w:szCs w:val="24"/>
        </w:rPr>
      </w:pPr>
    </w:p>
    <w:p w14:paraId="4DD126B5" w14:textId="2BCECADB" w:rsidR="009827A1" w:rsidRPr="002A67E8" w:rsidRDefault="009827A1" w:rsidP="009827A1">
      <w:pPr>
        <w:ind w:firstLine="708"/>
        <w:jc w:val="center"/>
        <w:rPr>
          <w:rFonts w:eastAsia="Times New Roman" w:cs="Times New Roman"/>
          <w:szCs w:val="24"/>
        </w:rPr>
      </w:pPr>
      <w:r w:rsidRPr="009827A1">
        <w:rPr>
          <w:rFonts w:eastAsia="Times New Roman" w:cs="Times New Roman"/>
          <w:noProof/>
          <w:szCs w:val="24"/>
        </w:rPr>
        <w:drawing>
          <wp:inline distT="0" distB="0" distL="0" distR="0" wp14:anchorId="37490A67" wp14:editId="53581E42">
            <wp:extent cx="5446091" cy="25717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2266" cy="26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5053" w14:textId="506204C7" w:rsidR="00C22DDD" w:rsidRPr="000D4A36" w:rsidRDefault="00C22DDD" w:rsidP="009827A1">
      <w:pPr>
        <w:ind w:firstLine="0"/>
        <w:jc w:val="center"/>
        <w:rPr>
          <w:rFonts w:eastAsia="Times New Roman" w:cs="Times New Roman"/>
          <w:szCs w:val="24"/>
        </w:rPr>
      </w:pPr>
      <w:r w:rsidRPr="009827A1">
        <w:rPr>
          <w:rFonts w:eastAsia="Times New Roman" w:cs="Times New Roman"/>
          <w:szCs w:val="24"/>
        </w:rPr>
        <w:t xml:space="preserve">Рисунок 1. – </w:t>
      </w:r>
      <w:r w:rsidR="002A67E8" w:rsidRPr="009827A1">
        <w:rPr>
          <w:rFonts w:eastAsia="Times New Roman" w:cs="Times New Roman"/>
          <w:szCs w:val="24"/>
        </w:rPr>
        <w:t xml:space="preserve">онлайн сервис </w:t>
      </w:r>
      <w:r w:rsidR="002A67E8" w:rsidRPr="009827A1">
        <w:rPr>
          <w:rFonts w:eastAsia="Times New Roman" w:cs="Times New Roman"/>
          <w:szCs w:val="24"/>
          <w:lang w:val="en-US"/>
        </w:rPr>
        <w:t>Moodle</w:t>
      </w:r>
    </w:p>
    <w:p w14:paraId="5B5E2201" w14:textId="77777777" w:rsidR="009827A1" w:rsidRPr="000D4A36" w:rsidRDefault="009827A1" w:rsidP="009827A1">
      <w:pPr>
        <w:ind w:firstLine="0"/>
        <w:jc w:val="center"/>
        <w:rPr>
          <w:rFonts w:eastAsia="Times New Roman" w:cs="Times New Roman"/>
          <w:szCs w:val="24"/>
        </w:rPr>
      </w:pPr>
    </w:p>
    <w:p w14:paraId="5F4C531A" w14:textId="77777777" w:rsidR="00345991" w:rsidRDefault="00C22DDD" w:rsidP="001B4540">
      <w:pPr>
        <w:rPr>
          <w:rFonts w:eastAsia="Times New Roman" w:cs="Times New Roman"/>
          <w:szCs w:val="24"/>
        </w:rPr>
      </w:pPr>
      <w:r w:rsidRPr="00C22DDD">
        <w:rPr>
          <w:rFonts w:eastAsia="Times New Roman" w:cs="Times New Roman"/>
          <w:szCs w:val="24"/>
        </w:rPr>
        <w:tab/>
      </w:r>
    </w:p>
    <w:p w14:paraId="07030174" w14:textId="77777777" w:rsidR="00345991" w:rsidRDefault="00345991">
      <w:pPr>
        <w:spacing w:before="0" w:after="200" w:line="276" w:lineRule="auto"/>
        <w:ind w:firstLine="0"/>
        <w:contextualSpacing w:val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1BB81A85" w14:textId="0E1CEED4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  <w:lang w:val="en-US"/>
        </w:rPr>
        <w:lastRenderedPageBreak/>
        <w:t>Blackboard</w:t>
      </w:r>
      <w:r w:rsidRPr="002A67E8">
        <w:rPr>
          <w:rFonts w:eastAsia="Times New Roman" w:cs="Times New Roman"/>
          <w:szCs w:val="24"/>
        </w:rPr>
        <w:t xml:space="preserve"> — коммерческая система для дистанционного обучения, используемая во многих университетах мира.</w:t>
      </w:r>
    </w:p>
    <w:p w14:paraId="00DE17FE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Функционал: Управление курсами, организация виртуальных классов, интеграция с различными инструментами и сервисами.</w:t>
      </w:r>
    </w:p>
    <w:p w14:paraId="634B1D2D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Применение: Образовательные учреждения, крупные организации для внутреннего обучения.</w:t>
      </w:r>
    </w:p>
    <w:p w14:paraId="53AB2023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Достоинства: Мощные аналитические инструменты, высокая безопасность данных, поддержка множества образовательных стандартов.</w:t>
      </w:r>
    </w:p>
    <w:p w14:paraId="64C0817E" w14:textId="26EB66FC" w:rsidR="00C22DDD" w:rsidRDefault="002A67E8" w:rsidP="001B4540">
      <w:pPr>
        <w:rPr>
          <w:rFonts w:eastAsia="Times New Roman" w:cs="Times New Roman"/>
          <w:noProof/>
          <w:szCs w:val="24"/>
        </w:rPr>
      </w:pPr>
      <w:r w:rsidRPr="002A67E8">
        <w:rPr>
          <w:rFonts w:eastAsia="Times New Roman" w:cs="Times New Roman"/>
          <w:szCs w:val="24"/>
        </w:rPr>
        <w:t>Недостатки: Высокая стоимость лицензии, сложность в освоении и настройке.</w:t>
      </w:r>
      <w:r w:rsidRPr="002A67E8">
        <w:rPr>
          <w:rFonts w:eastAsia="Times New Roman" w:cs="Times New Roman"/>
          <w:noProof/>
          <w:szCs w:val="24"/>
        </w:rPr>
        <w:t xml:space="preserve"> </w:t>
      </w:r>
    </w:p>
    <w:p w14:paraId="2FDA99B4" w14:textId="77777777" w:rsidR="00345991" w:rsidRPr="00C22DDD" w:rsidRDefault="00345991" w:rsidP="001B4540">
      <w:pPr>
        <w:rPr>
          <w:rFonts w:eastAsia="Times New Roman" w:cs="Times New Roman"/>
          <w:szCs w:val="24"/>
        </w:rPr>
      </w:pPr>
    </w:p>
    <w:p w14:paraId="017ED13D" w14:textId="08E19698" w:rsidR="009827A1" w:rsidRDefault="00345991" w:rsidP="00345991">
      <w:pPr>
        <w:ind w:firstLine="0"/>
        <w:jc w:val="center"/>
      </w:pPr>
      <w:r w:rsidRPr="00345991">
        <w:rPr>
          <w:noProof/>
        </w:rPr>
        <w:drawing>
          <wp:inline distT="0" distB="0" distL="0" distR="0" wp14:anchorId="515AEC8E" wp14:editId="1BAAF96F">
            <wp:extent cx="4895850" cy="3322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707" cy="33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546" w14:textId="7FD3975B" w:rsidR="00345991" w:rsidRPr="000D4A36" w:rsidRDefault="00C22DDD" w:rsidP="00345991">
      <w:pPr>
        <w:ind w:firstLine="0"/>
        <w:jc w:val="center"/>
      </w:pPr>
      <w:r w:rsidRPr="002379FA">
        <w:t xml:space="preserve">Рисунок 2. – онлайн сервис </w:t>
      </w:r>
      <w:r w:rsidR="002A67E8" w:rsidRPr="009827A1">
        <w:rPr>
          <w:lang w:val="en-US"/>
        </w:rPr>
        <w:t>Blackboard</w:t>
      </w:r>
    </w:p>
    <w:p w14:paraId="62CD7A24" w14:textId="7796FCC1" w:rsidR="00C22DDD" w:rsidRPr="000D4A36" w:rsidRDefault="00345991" w:rsidP="00345991">
      <w:pPr>
        <w:spacing w:before="0" w:after="200" w:line="276" w:lineRule="auto"/>
        <w:ind w:firstLine="0"/>
        <w:contextualSpacing w:val="0"/>
        <w:jc w:val="left"/>
      </w:pPr>
      <w:r w:rsidRPr="000D4A36">
        <w:br w:type="page"/>
      </w:r>
    </w:p>
    <w:p w14:paraId="0238DFF0" w14:textId="4FCF0674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lastRenderedPageBreak/>
        <w:t>Google Forms — инструмент от Google, позволяющий создавать формы для опросов и тестов.</w:t>
      </w:r>
    </w:p>
    <w:p w14:paraId="5AF3BDB2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Функционал: Простое создание форм, автоматическая организация данных, интеграция с Google Таблицами.</w:t>
      </w:r>
    </w:p>
    <w:p w14:paraId="53C148C1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Применение: Школы, бизнес, исследования, быстрые опросы и тесты.</w:t>
      </w:r>
    </w:p>
    <w:p w14:paraId="391104F5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Достоинства: Простота использования, бесплатность, хорошая интеграция с другими продуктами Google.</w:t>
      </w:r>
    </w:p>
    <w:p w14:paraId="166B30AB" w14:textId="766B6462" w:rsidR="00C22DDD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Недостатки: Ограниченные возможности кастомизации, отсутствие сложной логики вопросов.</w:t>
      </w:r>
    </w:p>
    <w:p w14:paraId="10F6EF94" w14:textId="6C51AA80" w:rsidR="00345991" w:rsidRDefault="00345991" w:rsidP="001B4540">
      <w:pPr>
        <w:rPr>
          <w:rFonts w:eastAsia="Times New Roman" w:cs="Times New Roman"/>
          <w:szCs w:val="24"/>
        </w:rPr>
      </w:pPr>
    </w:p>
    <w:p w14:paraId="1406D103" w14:textId="1C5A9C2A" w:rsidR="00345991" w:rsidRPr="002A67E8" w:rsidRDefault="00345991" w:rsidP="00345991">
      <w:pPr>
        <w:jc w:val="center"/>
        <w:rPr>
          <w:rFonts w:eastAsia="Times New Roman" w:cs="Times New Roman"/>
          <w:szCs w:val="24"/>
        </w:rPr>
      </w:pPr>
      <w:r w:rsidRPr="00345991">
        <w:rPr>
          <w:rFonts w:eastAsia="Times New Roman" w:cs="Times New Roman"/>
          <w:noProof/>
          <w:szCs w:val="24"/>
        </w:rPr>
        <w:drawing>
          <wp:inline distT="0" distB="0" distL="0" distR="0" wp14:anchorId="5B25BAC4" wp14:editId="2008F79F">
            <wp:extent cx="5337175" cy="3202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D0F0" w14:textId="2C82A182" w:rsidR="00C22DDD" w:rsidRPr="00345991" w:rsidRDefault="00C22DDD" w:rsidP="00345991">
      <w:pPr>
        <w:ind w:firstLine="0"/>
        <w:jc w:val="center"/>
        <w:rPr>
          <w:lang w:val="en-US"/>
        </w:rPr>
      </w:pPr>
      <w:r>
        <w:t>Рисунок</w:t>
      </w:r>
      <w:r w:rsidRPr="00345991">
        <w:rPr>
          <w:lang w:val="en-US"/>
        </w:rPr>
        <w:t xml:space="preserve"> 3. – </w:t>
      </w:r>
      <w:r>
        <w:t>онлайн</w:t>
      </w:r>
      <w:r w:rsidRPr="00345991">
        <w:rPr>
          <w:lang w:val="en-US"/>
        </w:rPr>
        <w:t xml:space="preserve"> </w:t>
      </w:r>
      <w:r>
        <w:t>сервис</w:t>
      </w:r>
      <w:r w:rsidRPr="00345991">
        <w:rPr>
          <w:lang w:val="en-US"/>
        </w:rPr>
        <w:t xml:space="preserve"> </w:t>
      </w:r>
      <w:r w:rsidR="002A67E8" w:rsidRPr="00345991">
        <w:rPr>
          <w:lang w:val="en-US"/>
        </w:rPr>
        <w:t>Google Forms</w:t>
      </w:r>
    </w:p>
    <w:p w14:paraId="7BECC5CE" w14:textId="07A00959" w:rsidR="001520EB" w:rsidRPr="002A67E8" w:rsidRDefault="00345991" w:rsidP="00345991">
      <w:pPr>
        <w:spacing w:before="0" w:after="200" w:line="276" w:lineRule="auto"/>
        <w:ind w:firstLine="0"/>
        <w:contextualSpacing w:val="0"/>
        <w:jc w:val="center"/>
        <w:rPr>
          <w:rFonts w:eastAsia="Times New Roman" w:cs="Times New Roman"/>
          <w:b/>
          <w:bCs/>
          <w:szCs w:val="24"/>
          <w:lang w:val="en-US"/>
        </w:rPr>
      </w:pPr>
      <w:r>
        <w:rPr>
          <w:rFonts w:eastAsia="Times New Roman" w:cs="Times New Roman"/>
          <w:b/>
          <w:bCs/>
          <w:szCs w:val="24"/>
          <w:lang w:val="en-US"/>
        </w:rPr>
        <w:br w:type="page"/>
      </w:r>
    </w:p>
    <w:p w14:paraId="36FA3F3C" w14:textId="26B01055" w:rsidR="00C22DDD" w:rsidRPr="00D31455" w:rsidRDefault="00C22DDD" w:rsidP="001B4540">
      <w:pPr>
        <w:pStyle w:val="2"/>
      </w:pPr>
      <w:bookmarkStart w:id="11" w:name="_Toc151542384"/>
      <w:r w:rsidRPr="00D31455">
        <w:lastRenderedPageBreak/>
        <w:t>Достоинства и недостатки</w:t>
      </w:r>
      <w:bookmarkEnd w:id="11"/>
    </w:p>
    <w:p w14:paraId="6FE6DE7C" w14:textId="77777777" w:rsidR="001B4540" w:rsidRDefault="00C22DDD" w:rsidP="001B4540">
      <w:pPr>
        <w:ind w:firstLine="710"/>
        <w:rPr>
          <w:rFonts w:eastAsia="Times New Roman" w:cs="Times New Roman"/>
          <w:szCs w:val="24"/>
        </w:rPr>
      </w:pPr>
      <w:r w:rsidRPr="002379FA">
        <w:rPr>
          <w:rFonts w:eastAsia="Times New Roman" w:cs="Times New Roman"/>
          <w:szCs w:val="24"/>
        </w:rPr>
        <w:t>Дальше в разделе будут описаны аналоги со своими достоинствами и недостатками в рамках предметной области:</w:t>
      </w:r>
    </w:p>
    <w:p w14:paraId="2C423BE6" w14:textId="45B94708" w:rsidR="001B4540" w:rsidRPr="001B4540" w:rsidRDefault="001B4540" w:rsidP="001B4540">
      <w:pPr>
        <w:ind w:firstLine="710"/>
        <w:rPr>
          <w:rFonts w:eastAsia="Times New Roman" w:cs="Times New Roman"/>
          <w:szCs w:val="24"/>
        </w:rPr>
      </w:pPr>
      <w:r>
        <w:t>Достоинства разрабатываемой информационной системы для управления тестами и результатами:</w:t>
      </w:r>
    </w:p>
    <w:p w14:paraId="0400B23C" w14:textId="77777777" w:rsidR="001B4540" w:rsidRDefault="001B4540" w:rsidP="000E55BF">
      <w:pPr>
        <w:pStyle w:val="a0"/>
        <w:numPr>
          <w:ilvl w:val="0"/>
          <w:numId w:val="40"/>
        </w:numPr>
      </w:pPr>
      <w:r>
        <w:t>Автоматизация процесса тестирования, снижение вероятности человеческой ошибки;</w:t>
      </w:r>
    </w:p>
    <w:p w14:paraId="29C26CCF" w14:textId="77777777" w:rsidR="001B4540" w:rsidRDefault="001B4540" w:rsidP="000E55BF">
      <w:pPr>
        <w:pStyle w:val="a0"/>
        <w:numPr>
          <w:ilvl w:val="0"/>
          <w:numId w:val="40"/>
        </w:numPr>
      </w:pPr>
      <w:r>
        <w:t>Удобство анализа результатов за счет централизованного сбора данных;</w:t>
      </w:r>
    </w:p>
    <w:p w14:paraId="22D4FFD7" w14:textId="77777777" w:rsidR="001B4540" w:rsidRDefault="001B4540" w:rsidP="000E55BF">
      <w:pPr>
        <w:pStyle w:val="a0"/>
        <w:numPr>
          <w:ilvl w:val="0"/>
          <w:numId w:val="40"/>
        </w:numPr>
      </w:pPr>
      <w:r>
        <w:t>Возможность быстрой и удобной оценки знаний большого количества пользователей;</w:t>
      </w:r>
    </w:p>
    <w:p w14:paraId="4B915FBB" w14:textId="77777777" w:rsidR="001B4540" w:rsidRDefault="001B4540" w:rsidP="000E55BF">
      <w:pPr>
        <w:pStyle w:val="a0"/>
        <w:numPr>
          <w:ilvl w:val="0"/>
          <w:numId w:val="40"/>
        </w:numPr>
      </w:pPr>
      <w:r>
        <w:t>Интеграция с другими информационными системами и базами данных.</w:t>
      </w:r>
    </w:p>
    <w:p w14:paraId="157ED932" w14:textId="18A9F7BA" w:rsidR="001B4540" w:rsidRDefault="001B4540" w:rsidP="000E55BF">
      <w:pPr>
        <w:pStyle w:val="vguList2"/>
        <w:numPr>
          <w:ilvl w:val="0"/>
          <w:numId w:val="0"/>
        </w:numPr>
        <w:ind w:firstLine="709"/>
      </w:pPr>
      <w:r>
        <w:t>Недостатки:</w:t>
      </w:r>
    </w:p>
    <w:p w14:paraId="3E5F04EB" w14:textId="77777777" w:rsidR="001B4540" w:rsidRDefault="001B4540" w:rsidP="000E55BF">
      <w:pPr>
        <w:pStyle w:val="a0"/>
        <w:numPr>
          <w:ilvl w:val="0"/>
          <w:numId w:val="41"/>
        </w:numPr>
      </w:pPr>
      <w:r>
        <w:t>Необходимость обучения пользователей работе с системой;</w:t>
      </w:r>
    </w:p>
    <w:p w14:paraId="5E4C7639" w14:textId="77777777" w:rsidR="001B4540" w:rsidRDefault="001B4540" w:rsidP="000E55BF">
      <w:pPr>
        <w:pStyle w:val="a0"/>
        <w:numPr>
          <w:ilvl w:val="0"/>
          <w:numId w:val="41"/>
        </w:numPr>
      </w:pPr>
      <w:r>
        <w:t>Зависимость от стабильного интернет-соединения для онлайн-тестирования;</w:t>
      </w:r>
    </w:p>
    <w:p w14:paraId="600017AD" w14:textId="75A26CFE" w:rsidR="001B4540" w:rsidRPr="002379FA" w:rsidRDefault="001B4540" w:rsidP="000E55BF">
      <w:pPr>
        <w:pStyle w:val="a0"/>
        <w:numPr>
          <w:ilvl w:val="0"/>
          <w:numId w:val="41"/>
        </w:numPr>
      </w:pPr>
      <w:r>
        <w:t>Возможные</w:t>
      </w:r>
      <w:r w:rsidR="000E55BF">
        <w:t> </w:t>
      </w:r>
      <w:r>
        <w:t>сложности</w:t>
      </w:r>
      <w:r w:rsidR="000E55BF">
        <w:t> </w:t>
      </w:r>
      <w:r>
        <w:t>при</w:t>
      </w:r>
      <w:r w:rsidR="000E55BF">
        <w:t> </w:t>
      </w:r>
      <w:r>
        <w:t>интеграции</w:t>
      </w:r>
      <w:r w:rsidR="000E55BF">
        <w:t> </w:t>
      </w:r>
      <w:r>
        <w:t>с</w:t>
      </w:r>
      <w:r w:rsidR="000E55BF">
        <w:t> </w:t>
      </w:r>
      <w:r>
        <w:t>устаревшими</w:t>
      </w:r>
      <w:r w:rsidR="000E55BF">
        <w:t> </w:t>
      </w:r>
      <w:r>
        <w:t>или</w:t>
      </w:r>
      <w:r w:rsidR="000E55BF">
        <w:t xml:space="preserve"> </w:t>
      </w:r>
      <w:r>
        <w:t>нестандартными</w:t>
      </w:r>
      <w:r w:rsidR="000E55BF">
        <w:t> </w:t>
      </w:r>
      <w:r>
        <w:t>образовательными платформами.</w:t>
      </w:r>
    </w:p>
    <w:p w14:paraId="180C3509" w14:textId="78D63673" w:rsidR="0060273D" w:rsidRPr="0060273D" w:rsidRDefault="007D1ECA" w:rsidP="001B4540">
      <w:pPr>
        <w:pStyle w:val="2"/>
      </w:pPr>
      <w:bookmarkStart w:id="12" w:name="_Toc151542385"/>
      <w:r>
        <w:t>Основание для разработки</w:t>
      </w:r>
      <w:bookmarkEnd w:id="12"/>
    </w:p>
    <w:p w14:paraId="421D7970" w14:textId="121A54FB" w:rsidR="00C54B30" w:rsidRDefault="001B4540" w:rsidP="001B4540">
      <w:r w:rsidRPr="001B4540">
        <w:t>Основанием для разработки системы является потребность в современном, гибком и масштабируемом решении для проведения тестирования и анализа результатов, как в образовательной сфере, так и в корпоративной.</w:t>
      </w:r>
    </w:p>
    <w:p w14:paraId="6C3B6AEC" w14:textId="607B8FCE" w:rsidR="0080485F" w:rsidRPr="0080485F" w:rsidRDefault="00877984" w:rsidP="001B4540">
      <w:pPr>
        <w:pStyle w:val="2"/>
      </w:pPr>
      <w:bookmarkStart w:id="13" w:name="_Toc151542386"/>
      <w:r>
        <w:t>Участники разработки</w:t>
      </w:r>
      <w:bookmarkEnd w:id="13"/>
    </w:p>
    <w:p w14:paraId="0A014282" w14:textId="24AEF8C9" w:rsidR="00877984" w:rsidRDefault="00877984" w:rsidP="001B4540">
      <w:r>
        <w:t>Исполнителем настоящей работы является студент ФГБОУ ВО «Вятского государственного университета» («Колледжа ВятГУ»), группы ИСПк-</w:t>
      </w:r>
      <w:r w:rsidR="00E63B6F" w:rsidRPr="00E63B6F">
        <w:t>3</w:t>
      </w:r>
      <w:r>
        <w:t>0</w:t>
      </w:r>
      <w:r w:rsidR="00E63B6F" w:rsidRPr="00E63B6F">
        <w:t>5</w:t>
      </w:r>
      <w:r>
        <w:t>-52-00</w:t>
      </w:r>
      <w:r w:rsidR="001B4540" w:rsidRPr="001B4540">
        <w:t xml:space="preserve">: </w:t>
      </w:r>
      <w:r w:rsidR="001B4540">
        <w:t>Юдинцев Богдан Сергеевич</w:t>
      </w:r>
      <w:r>
        <w:t>.</w:t>
      </w:r>
    </w:p>
    <w:p w14:paraId="184E120F" w14:textId="35BF94DB" w:rsidR="00877984" w:rsidRDefault="00877984" w:rsidP="001B4540">
      <w:r>
        <w:t>Заказчиком настоящей работы является коллектив преподавателей ФГБОУ ВО «Вятского государственного университета» («Колледжа ВятГУ»)</w:t>
      </w:r>
      <w:r w:rsidRPr="00877984">
        <w:t>:</w:t>
      </w:r>
    </w:p>
    <w:p w14:paraId="3C27CD67" w14:textId="33E62336" w:rsidR="00877984" w:rsidRDefault="00E63B6F" w:rsidP="001B4540">
      <w:pPr>
        <w:pStyle w:val="a0"/>
      </w:pPr>
      <w:r>
        <w:t>по</w:t>
      </w:r>
      <w:r w:rsidR="00877984">
        <w:t xml:space="preserve"> </w:t>
      </w:r>
      <w:r w:rsidR="001F706A">
        <w:t>МДК 05.01 и МДК 06.02</w:t>
      </w:r>
      <w:r w:rsidR="0080485F">
        <w:t xml:space="preserve">, Самоделкин </w:t>
      </w:r>
      <w:r w:rsidR="00444821">
        <w:t>П</w:t>
      </w:r>
      <w:r w:rsidR="0080485F">
        <w:t>. А.</w:t>
      </w:r>
      <w:r w:rsidR="002973F4" w:rsidRPr="002973F4">
        <w:t>;</w:t>
      </w:r>
    </w:p>
    <w:p w14:paraId="4FD4FB86" w14:textId="7BB09FBC" w:rsidR="00E63B6F" w:rsidRDefault="00E63B6F" w:rsidP="001B4540">
      <w:pPr>
        <w:pStyle w:val="a0"/>
      </w:pPr>
      <w:r>
        <w:t>по основам проектирования БД, Крутиков А.К.;</w:t>
      </w:r>
    </w:p>
    <w:p w14:paraId="54E2D0D3" w14:textId="5CCB1357" w:rsidR="00E63B6F" w:rsidRDefault="00E63B6F" w:rsidP="001B4540">
      <w:pPr>
        <w:pStyle w:val="a0"/>
      </w:pPr>
      <w:r>
        <w:t>руководитель курсовой работы, Сергеева Е.Г.;</w:t>
      </w:r>
    </w:p>
    <w:p w14:paraId="3E8FF049" w14:textId="31013289" w:rsidR="0080485F" w:rsidRDefault="0080485F" w:rsidP="001B4540">
      <w:pPr>
        <w:pStyle w:val="2"/>
      </w:pPr>
      <w:bookmarkStart w:id="14" w:name="_Toc151542387"/>
      <w:r>
        <w:lastRenderedPageBreak/>
        <w:t xml:space="preserve">Сроки </w:t>
      </w:r>
      <w:r w:rsidR="00B3143F">
        <w:t>разработки</w:t>
      </w:r>
      <w:bookmarkEnd w:id="14"/>
    </w:p>
    <w:p w14:paraId="15FC7FD9" w14:textId="0AD3BBBC" w:rsidR="000B70BE" w:rsidRDefault="000B70BE" w:rsidP="001B4540">
      <w:r>
        <w:t xml:space="preserve">Сроки разработки с </w:t>
      </w:r>
      <w:r w:rsidR="001F706A">
        <w:t>06</w:t>
      </w:r>
      <w:r>
        <w:t>.0</w:t>
      </w:r>
      <w:r w:rsidR="001F706A">
        <w:t>9</w:t>
      </w:r>
      <w:r>
        <w:t>.2023 г. по 1</w:t>
      </w:r>
      <w:r w:rsidR="001F706A">
        <w:t>8</w:t>
      </w:r>
      <w:r>
        <w:t>.</w:t>
      </w:r>
      <w:r w:rsidR="001F706A">
        <w:t>12</w:t>
      </w:r>
      <w:r>
        <w:t>.2023 г.</w:t>
      </w:r>
    </w:p>
    <w:p w14:paraId="65FB4C47" w14:textId="74AA2398" w:rsidR="00073D07" w:rsidRPr="00073D07" w:rsidRDefault="00073D07" w:rsidP="00073D07">
      <w:pPr>
        <w:tabs>
          <w:tab w:val="left" w:pos="6383"/>
        </w:tabs>
      </w:pPr>
      <w:r>
        <w:tab/>
      </w:r>
    </w:p>
    <w:p w14:paraId="7240DD3D" w14:textId="348226DE" w:rsidR="00B3143F" w:rsidRDefault="00B3143F" w:rsidP="001B4540">
      <w:pPr>
        <w:pStyle w:val="2"/>
      </w:pPr>
      <w:bookmarkStart w:id="15" w:name="_Toc151542388"/>
      <w:r>
        <w:t>Функциональное и эксплуатационное назначение результатов</w:t>
      </w:r>
      <w:bookmarkEnd w:id="15"/>
    </w:p>
    <w:p w14:paraId="104C1B67" w14:textId="201BFFDB" w:rsidR="001B4540" w:rsidRDefault="001B4540" w:rsidP="001B4540">
      <w:r>
        <w:t>Эксплуатационное назначение разрабатываемой информационной системы:</w:t>
      </w:r>
    </w:p>
    <w:p w14:paraId="52C3F1E5" w14:textId="77777777" w:rsidR="001B4540" w:rsidRDefault="001B4540" w:rsidP="001B4540">
      <w:pPr>
        <w:pStyle w:val="a0"/>
        <w:ind w:left="1560" w:hanging="357"/>
      </w:pPr>
      <w:r>
        <w:t>Применение в образовательных учреждениях для проведения тестирования и мониторинга успеваемости студентов;</w:t>
      </w:r>
    </w:p>
    <w:p w14:paraId="4223AFDD" w14:textId="77777777" w:rsidR="001B4540" w:rsidRDefault="001B4540" w:rsidP="001B4540">
      <w:pPr>
        <w:pStyle w:val="a0"/>
        <w:ind w:left="1560" w:hanging="357"/>
      </w:pPr>
      <w:r>
        <w:t>Использование в компаниях для оценки квалификации и подбора персонала;</w:t>
      </w:r>
    </w:p>
    <w:p w14:paraId="2176CB37" w14:textId="6E1E8AAC" w:rsidR="001B4540" w:rsidRDefault="001B4540" w:rsidP="001B4540">
      <w:pPr>
        <w:pStyle w:val="a0"/>
        <w:ind w:left="1560" w:hanging="357"/>
      </w:pPr>
      <w:r>
        <w:t>Внедрение в тренинговые центры для оценки эффективности обучения.</w:t>
      </w:r>
    </w:p>
    <w:p w14:paraId="1D52D6B6" w14:textId="28C9C7B0" w:rsidR="00B3143F" w:rsidRDefault="00B3143F" w:rsidP="001B4540">
      <w:pPr>
        <w:pStyle w:val="1"/>
        <w:jc w:val="both"/>
      </w:pPr>
      <w:bookmarkStart w:id="16" w:name="_Toc151542389"/>
      <w:r>
        <w:lastRenderedPageBreak/>
        <w:t>Требования</w:t>
      </w:r>
      <w:r w:rsidR="00145FD4">
        <w:t xml:space="preserve"> к результатам разработки</w:t>
      </w:r>
      <w:bookmarkEnd w:id="16"/>
    </w:p>
    <w:p w14:paraId="4D97BF72" w14:textId="7942DA20" w:rsidR="001B077C" w:rsidRDefault="00F26489" w:rsidP="001B4540">
      <w:pPr>
        <w:pStyle w:val="2"/>
      </w:pPr>
      <w:bookmarkStart w:id="17" w:name="_Toc151542390"/>
      <w:r>
        <w:t>Требования к функциональным характеристикам</w:t>
      </w:r>
      <w:bookmarkEnd w:id="17"/>
    </w:p>
    <w:p w14:paraId="457D1542" w14:textId="61054756" w:rsidR="003F085D" w:rsidRDefault="003F085D" w:rsidP="001B4540">
      <w:r>
        <w:t xml:space="preserve">В приложении </w:t>
      </w:r>
      <w:r w:rsidRPr="003F085D">
        <w:t>“</w:t>
      </w:r>
      <w:r w:rsidR="000D4A36" w:rsidRPr="0052224B">
        <w:t>Информационная система для управления тестами и результатами</w:t>
      </w:r>
      <w:r w:rsidRPr="003F085D">
        <w:t>”</w:t>
      </w:r>
      <w:r>
        <w:t>, должны быть реализованы следующие функции</w:t>
      </w:r>
      <w:r w:rsidRPr="003F085D">
        <w:t>:</w:t>
      </w:r>
    </w:p>
    <w:p w14:paraId="2222B418" w14:textId="6594A0BE" w:rsidR="00073D07" w:rsidRDefault="00073D07" w:rsidP="00073D07">
      <w:pPr>
        <w:pStyle w:val="a0"/>
        <w:numPr>
          <w:ilvl w:val="0"/>
          <w:numId w:val="34"/>
        </w:numPr>
      </w:pPr>
      <w:r>
        <w:t>Функциональность входа:</w:t>
      </w:r>
    </w:p>
    <w:p w14:paraId="2863BDE8" w14:textId="77777777" w:rsidR="00073D07" w:rsidRDefault="00073D07" w:rsidP="00073D07">
      <w:pPr>
        <w:pStyle w:val="a0"/>
        <w:numPr>
          <w:ilvl w:val="1"/>
          <w:numId w:val="35"/>
        </w:numPr>
      </w:pPr>
      <w:r>
        <w:t>Безопасный вход в систему для ролей администратора, учителя и ученика.</w:t>
      </w:r>
    </w:p>
    <w:p w14:paraId="1579482C" w14:textId="77777777" w:rsidR="00073D07" w:rsidRDefault="00073D07" w:rsidP="00073D07">
      <w:pPr>
        <w:pStyle w:val="a0"/>
        <w:numPr>
          <w:ilvl w:val="1"/>
          <w:numId w:val="35"/>
        </w:numPr>
      </w:pPr>
      <w:r>
        <w:t>Регистрация для новых пользователей.</w:t>
      </w:r>
    </w:p>
    <w:p w14:paraId="6E8A11AE" w14:textId="74A99F3C" w:rsidR="00073D07" w:rsidRDefault="00073D07" w:rsidP="00073D07">
      <w:pPr>
        <w:pStyle w:val="a0"/>
        <w:numPr>
          <w:ilvl w:val="0"/>
          <w:numId w:val="34"/>
        </w:numPr>
      </w:pPr>
      <w:r>
        <w:t>Панель администратора:</w:t>
      </w:r>
    </w:p>
    <w:p w14:paraId="41D53A0B" w14:textId="77777777" w:rsidR="00073D07" w:rsidRDefault="00073D07" w:rsidP="00073D07">
      <w:pPr>
        <w:pStyle w:val="a0"/>
        <w:numPr>
          <w:ilvl w:val="1"/>
          <w:numId w:val="36"/>
        </w:numPr>
      </w:pPr>
      <w:r>
        <w:t>Управление пользователями: просмотр, добавление, обновление или удаление пользователей.</w:t>
      </w:r>
    </w:p>
    <w:p w14:paraId="2C209F53" w14:textId="77777777" w:rsidR="00073D07" w:rsidRDefault="00073D07" w:rsidP="00073D07">
      <w:pPr>
        <w:pStyle w:val="a0"/>
        <w:numPr>
          <w:ilvl w:val="1"/>
          <w:numId w:val="36"/>
        </w:numPr>
      </w:pPr>
      <w:r>
        <w:t>Управление студентами: просмотр и управление информацией об учащихся и тестовыми заданиями.</w:t>
      </w:r>
    </w:p>
    <w:p w14:paraId="7A8CF922" w14:textId="77777777" w:rsidR="00073D07" w:rsidRDefault="00073D07" w:rsidP="00073D07">
      <w:pPr>
        <w:pStyle w:val="a0"/>
        <w:numPr>
          <w:ilvl w:val="1"/>
          <w:numId w:val="36"/>
        </w:numPr>
      </w:pPr>
      <w:r>
        <w:t>Управление учителями: просмотр и управление информацией об учителях и тестовыми заданиями.</w:t>
      </w:r>
    </w:p>
    <w:p w14:paraId="0D3E8038" w14:textId="77777777" w:rsidR="00073D07" w:rsidRDefault="00073D07" w:rsidP="00073D07">
      <w:pPr>
        <w:pStyle w:val="a0"/>
        <w:numPr>
          <w:ilvl w:val="1"/>
          <w:numId w:val="36"/>
        </w:numPr>
      </w:pPr>
      <w:r>
        <w:t>Управление тестами: создание, обновление и удаление тестов.</w:t>
      </w:r>
    </w:p>
    <w:p w14:paraId="16F11E4C" w14:textId="21AF2540" w:rsidR="00073D07" w:rsidRDefault="00073D07" w:rsidP="00073D07">
      <w:pPr>
        <w:pStyle w:val="a0"/>
        <w:numPr>
          <w:ilvl w:val="1"/>
          <w:numId w:val="36"/>
        </w:numPr>
      </w:pPr>
      <w:r>
        <w:t>Делать отчеты и просматривать результаты учеников.</w:t>
      </w:r>
    </w:p>
    <w:p w14:paraId="2072C6B3" w14:textId="03DB39D1" w:rsidR="00073D07" w:rsidRDefault="00073D07" w:rsidP="00073D07">
      <w:pPr>
        <w:pStyle w:val="a0"/>
        <w:numPr>
          <w:ilvl w:val="0"/>
          <w:numId w:val="34"/>
        </w:numPr>
      </w:pPr>
      <w:r>
        <w:t>Панель учителя:</w:t>
      </w:r>
    </w:p>
    <w:p w14:paraId="6E3D952B" w14:textId="77777777" w:rsidR="00073D07" w:rsidRDefault="00073D07" w:rsidP="00073D07">
      <w:pPr>
        <w:pStyle w:val="a0"/>
        <w:numPr>
          <w:ilvl w:val="1"/>
          <w:numId w:val="37"/>
        </w:numPr>
      </w:pPr>
      <w:r>
        <w:t>Просматривайте задания учащихся и управляйте ими.</w:t>
      </w:r>
    </w:p>
    <w:p w14:paraId="4B909226" w14:textId="77777777" w:rsidR="00073D07" w:rsidRDefault="00073D07" w:rsidP="00073D07">
      <w:pPr>
        <w:pStyle w:val="a0"/>
        <w:numPr>
          <w:ilvl w:val="1"/>
          <w:numId w:val="37"/>
        </w:numPr>
      </w:pPr>
      <w:r>
        <w:t>Создавайте тесты и управляйте ими, включая добавление вопросов и ответов.</w:t>
      </w:r>
    </w:p>
    <w:p w14:paraId="24956E1B" w14:textId="4D5ACAA3" w:rsidR="00073D07" w:rsidRDefault="00073D07" w:rsidP="00073D07">
      <w:pPr>
        <w:pStyle w:val="a0"/>
        <w:numPr>
          <w:ilvl w:val="1"/>
          <w:numId w:val="37"/>
        </w:numPr>
      </w:pPr>
      <w:r>
        <w:t>Делать отчеты и просматривать результаты</w:t>
      </w:r>
      <w:r>
        <w:t xml:space="preserve"> учеников</w:t>
      </w:r>
      <w:r>
        <w:t>.</w:t>
      </w:r>
    </w:p>
    <w:p w14:paraId="30B6A245" w14:textId="72DDAD06" w:rsidR="00073D07" w:rsidRDefault="00073D07" w:rsidP="00073D07">
      <w:pPr>
        <w:pStyle w:val="a0"/>
        <w:numPr>
          <w:ilvl w:val="0"/>
          <w:numId w:val="34"/>
        </w:numPr>
      </w:pPr>
      <w:r>
        <w:t>Студенческая панель:</w:t>
      </w:r>
    </w:p>
    <w:p w14:paraId="697BF3AD" w14:textId="78792407" w:rsidR="00073D07" w:rsidRDefault="00073D07" w:rsidP="00073D07">
      <w:pPr>
        <w:pStyle w:val="a0"/>
        <w:numPr>
          <w:ilvl w:val="1"/>
          <w:numId w:val="38"/>
        </w:numPr>
      </w:pPr>
      <w:r>
        <w:t>Просмотр</w:t>
      </w:r>
      <w:r w:rsidR="00C87277">
        <w:t xml:space="preserve"> и </w:t>
      </w:r>
      <w:r w:rsidR="00C87277">
        <w:t>прохождение</w:t>
      </w:r>
      <w:r>
        <w:t xml:space="preserve"> назначенных</w:t>
      </w:r>
      <w:r w:rsidR="00C87277">
        <w:t xml:space="preserve"> </w:t>
      </w:r>
      <w:r>
        <w:t>тестов.</w:t>
      </w:r>
    </w:p>
    <w:p w14:paraId="5340200B" w14:textId="685819E2" w:rsidR="00073D07" w:rsidRDefault="00073D07" w:rsidP="00073D07">
      <w:pPr>
        <w:pStyle w:val="a0"/>
        <w:numPr>
          <w:ilvl w:val="1"/>
          <w:numId w:val="38"/>
        </w:numPr>
      </w:pPr>
      <w:r>
        <w:t>Делать отчеты</w:t>
      </w:r>
      <w:r>
        <w:t xml:space="preserve"> и просм</w:t>
      </w:r>
      <w:r>
        <w:t xml:space="preserve">атривать свои </w:t>
      </w:r>
      <w:r>
        <w:t>результаты.</w:t>
      </w:r>
    </w:p>
    <w:p w14:paraId="2CED9346" w14:textId="53C3A5DD" w:rsidR="00073D07" w:rsidRDefault="00073D07" w:rsidP="00073D07">
      <w:pPr>
        <w:pStyle w:val="a0"/>
        <w:numPr>
          <w:ilvl w:val="0"/>
          <w:numId w:val="34"/>
        </w:numPr>
      </w:pPr>
      <w:r>
        <w:t>Общие характеристики:</w:t>
      </w:r>
    </w:p>
    <w:p w14:paraId="7AB77B4A" w14:textId="157DE0F1" w:rsidR="00073D07" w:rsidRDefault="00073D07" w:rsidP="00073D07">
      <w:pPr>
        <w:pStyle w:val="a0"/>
        <w:numPr>
          <w:ilvl w:val="1"/>
          <w:numId w:val="39"/>
        </w:numPr>
      </w:pPr>
      <w:r>
        <w:t>Обновления тестовых заданий и результатов в режиме реального времени.</w:t>
      </w:r>
    </w:p>
    <w:p w14:paraId="200C5DF9" w14:textId="7759187A" w:rsidR="00073D07" w:rsidRDefault="00073D07" w:rsidP="00073D07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4010518" w14:textId="1EABEA4A" w:rsidR="0044551B" w:rsidRDefault="0044551B" w:rsidP="001B4540">
      <w:pPr>
        <w:pStyle w:val="2"/>
      </w:pPr>
      <w:bookmarkStart w:id="18" w:name="_Toc151542391"/>
      <w:r>
        <w:lastRenderedPageBreak/>
        <w:t>Требования к интерфейсу</w:t>
      </w:r>
      <w:bookmarkEnd w:id="18"/>
    </w:p>
    <w:p w14:paraId="352F338E" w14:textId="0FB1FC25" w:rsidR="00A20736" w:rsidRPr="00644042" w:rsidRDefault="0044551B" w:rsidP="00644042">
      <w:pPr>
        <w:rPr>
          <w:szCs w:val="24"/>
        </w:rPr>
      </w:pPr>
      <w:r w:rsidRPr="00644042">
        <w:rPr>
          <w:szCs w:val="24"/>
        </w:rPr>
        <w:t>В этом разделе описываются особенности интерфейса приложения “</w:t>
      </w:r>
      <w:r w:rsidR="000D4A36" w:rsidRPr="00644042">
        <w:rPr>
          <w:szCs w:val="24"/>
        </w:rPr>
        <w:t>Информационная система для управления тестами и результатами</w:t>
      </w:r>
      <w:r w:rsidRPr="00644042">
        <w:rPr>
          <w:szCs w:val="24"/>
        </w:rPr>
        <w:t>”.</w:t>
      </w:r>
      <w:r w:rsidR="000E55BF" w:rsidRPr="00644042">
        <w:rPr>
          <w:szCs w:val="24"/>
        </w:rPr>
        <w:t xml:space="preserve"> </w:t>
      </w:r>
    </w:p>
    <w:p w14:paraId="66FA1D93" w14:textId="77777777" w:rsidR="00644042" w:rsidRPr="00644042" w:rsidRDefault="00644042" w:rsidP="00644042">
      <w:pPr>
        <w:rPr>
          <w:szCs w:val="24"/>
        </w:rPr>
      </w:pPr>
    </w:p>
    <w:p w14:paraId="619D5201" w14:textId="25E36279" w:rsidR="00644042" w:rsidRPr="00644042" w:rsidRDefault="00644042" w:rsidP="00644042">
      <w:pPr>
        <w:ind w:firstLine="0"/>
        <w:jc w:val="center"/>
        <w:rPr>
          <w:b/>
          <w:bCs/>
          <w:szCs w:val="24"/>
        </w:rPr>
      </w:pPr>
      <w:r w:rsidRPr="00644042">
        <w:rPr>
          <w:b/>
          <w:bCs/>
          <w:szCs w:val="24"/>
        </w:rPr>
        <w:t>Общие Элементы Интерфейса</w:t>
      </w:r>
    </w:p>
    <w:p w14:paraId="5E54C64C" w14:textId="754846CB" w:rsidR="003E4FB0" w:rsidRPr="00644042" w:rsidRDefault="00A20736" w:rsidP="003E4FB0">
      <w:pPr>
        <w:rPr>
          <w:szCs w:val="24"/>
        </w:rPr>
      </w:pPr>
      <w:r w:rsidRPr="00644042">
        <w:rPr>
          <w:szCs w:val="24"/>
        </w:rPr>
        <w:t>Меню Авторизации</w:t>
      </w:r>
      <w:r w:rsidRPr="00644042">
        <w:rPr>
          <w:szCs w:val="24"/>
        </w:rPr>
        <w:t>: при</w:t>
      </w:r>
      <w:r w:rsidRPr="00644042">
        <w:rPr>
          <w:szCs w:val="24"/>
        </w:rPr>
        <w:t xml:space="preserve"> запуске программы отображается экран авторизации, предлагающий пользователю войти или зарегистрироваться.</w:t>
      </w:r>
      <w:r w:rsidRPr="00644042">
        <w:rPr>
          <w:szCs w:val="24"/>
        </w:rPr>
        <w:t xml:space="preserve"> (рис. 1 и 2)</w:t>
      </w:r>
    </w:p>
    <w:p w14:paraId="5CB0F6CB" w14:textId="6FCCFA69" w:rsidR="00A20736" w:rsidRPr="00644042" w:rsidRDefault="00A20736" w:rsidP="00A20736">
      <w:pPr>
        <w:jc w:val="center"/>
        <w:rPr>
          <w:szCs w:val="24"/>
        </w:rPr>
      </w:pPr>
      <w:r w:rsidRPr="00644042">
        <w:rPr>
          <w:noProof/>
          <w:szCs w:val="24"/>
        </w:rPr>
        <w:drawing>
          <wp:inline distT="0" distB="0" distL="0" distR="0" wp14:anchorId="25AF7EC4" wp14:editId="25DCD4BE">
            <wp:extent cx="4911146" cy="3063834"/>
            <wp:effectExtent l="0" t="0" r="3810" b="3810"/>
            <wp:docPr id="2077706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06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568" cy="30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AE22" w14:textId="77777777" w:rsidR="00A20736" w:rsidRPr="00644042" w:rsidRDefault="00A20736" w:rsidP="00A20736">
      <w:pPr>
        <w:jc w:val="center"/>
        <w:rPr>
          <w:szCs w:val="24"/>
        </w:rPr>
      </w:pPr>
      <w:r w:rsidRPr="00644042">
        <w:rPr>
          <w:szCs w:val="24"/>
        </w:rPr>
        <w:t>Рисунок 1. – окно «Входа».</w:t>
      </w:r>
    </w:p>
    <w:p w14:paraId="77E88D4E" w14:textId="01E87CA8" w:rsidR="00A20736" w:rsidRPr="00644042" w:rsidRDefault="00A20736" w:rsidP="00A20736">
      <w:pPr>
        <w:jc w:val="center"/>
        <w:rPr>
          <w:szCs w:val="24"/>
        </w:rPr>
      </w:pPr>
      <w:r w:rsidRPr="00644042">
        <w:rPr>
          <w:noProof/>
          <w:szCs w:val="24"/>
        </w:rPr>
        <w:drawing>
          <wp:inline distT="0" distB="0" distL="0" distR="0" wp14:anchorId="4F02EF47" wp14:editId="6DB1BC0B">
            <wp:extent cx="4869670" cy="3051958"/>
            <wp:effectExtent l="0" t="0" r="7620" b="0"/>
            <wp:docPr id="720810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10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453" cy="30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FD8E" w14:textId="77777777" w:rsidR="00A20736" w:rsidRPr="00644042" w:rsidRDefault="00A20736" w:rsidP="00A20736">
      <w:pPr>
        <w:jc w:val="center"/>
        <w:rPr>
          <w:szCs w:val="24"/>
        </w:rPr>
      </w:pPr>
      <w:r w:rsidRPr="00644042">
        <w:rPr>
          <w:szCs w:val="24"/>
        </w:rPr>
        <w:t>Рисунок 2. – окно «Регистрации».</w:t>
      </w:r>
    </w:p>
    <w:p w14:paraId="3A55BB17" w14:textId="77777777" w:rsidR="003E4FB0" w:rsidRPr="003E4FB0" w:rsidRDefault="003E4FB0" w:rsidP="003E4FB0">
      <w:pPr>
        <w:jc w:val="center"/>
        <w:rPr>
          <w:szCs w:val="24"/>
        </w:rPr>
      </w:pPr>
    </w:p>
    <w:p w14:paraId="03A0667D" w14:textId="77777777" w:rsidR="003E4FB0" w:rsidRDefault="003E4FB0" w:rsidP="003E4FB0">
      <w:pPr>
        <w:jc w:val="left"/>
        <w:rPr>
          <w:szCs w:val="24"/>
        </w:rPr>
      </w:pPr>
      <w:r w:rsidRPr="003E4FB0">
        <w:rPr>
          <w:szCs w:val="24"/>
        </w:rPr>
        <w:lastRenderedPageBreak/>
        <w:t>Главное меню после успешной аутентификации включает в себя следующие основные функции: просмотр и редактирование профиля, настройки и выход из аккаунта. Эти опции могут быть представлены на главном экране (рисунок 3 и 4).</w:t>
      </w:r>
    </w:p>
    <w:p w14:paraId="2345EF8E" w14:textId="769D17A1" w:rsidR="00644042" w:rsidRPr="00644042" w:rsidRDefault="00644042" w:rsidP="003E4FB0">
      <w:pPr>
        <w:jc w:val="center"/>
        <w:rPr>
          <w:szCs w:val="24"/>
        </w:rPr>
      </w:pPr>
      <w:r w:rsidRPr="00644042">
        <w:rPr>
          <w:noProof/>
          <w:szCs w:val="24"/>
        </w:rPr>
        <w:drawing>
          <wp:inline distT="0" distB="0" distL="0" distR="0" wp14:anchorId="0EF7D9E2" wp14:editId="64B989AE">
            <wp:extent cx="5629590" cy="3526972"/>
            <wp:effectExtent l="0" t="0" r="9525" b="0"/>
            <wp:docPr id="1300268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687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095" cy="35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D566" w14:textId="77777777" w:rsidR="00A20736" w:rsidRPr="00644042" w:rsidRDefault="00A20736" w:rsidP="003E4FB0">
      <w:pPr>
        <w:jc w:val="center"/>
        <w:rPr>
          <w:szCs w:val="24"/>
        </w:rPr>
      </w:pPr>
      <w:r w:rsidRPr="00644042">
        <w:rPr>
          <w:szCs w:val="24"/>
        </w:rPr>
        <w:t>Рисунок 3. – окно «Профиля пользователя».</w:t>
      </w:r>
    </w:p>
    <w:p w14:paraId="017BDD60" w14:textId="34C725F4" w:rsidR="00644042" w:rsidRPr="00644042" w:rsidRDefault="00644042" w:rsidP="003E4FB0">
      <w:pPr>
        <w:jc w:val="center"/>
        <w:rPr>
          <w:szCs w:val="24"/>
        </w:rPr>
      </w:pPr>
      <w:r w:rsidRPr="00644042">
        <w:rPr>
          <w:noProof/>
          <w:szCs w:val="24"/>
        </w:rPr>
        <w:drawing>
          <wp:inline distT="0" distB="0" distL="0" distR="0" wp14:anchorId="5707CEBE" wp14:editId="112FDAAA">
            <wp:extent cx="5727582" cy="3598223"/>
            <wp:effectExtent l="0" t="0" r="6985" b="2540"/>
            <wp:docPr id="92676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61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988" cy="36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6E03" w14:textId="77777777" w:rsidR="00A20736" w:rsidRPr="00644042" w:rsidRDefault="00A20736" w:rsidP="003E4FB0">
      <w:pPr>
        <w:jc w:val="center"/>
        <w:rPr>
          <w:szCs w:val="24"/>
        </w:rPr>
      </w:pPr>
      <w:r w:rsidRPr="00644042">
        <w:rPr>
          <w:szCs w:val="24"/>
        </w:rPr>
        <w:t>Рисунок 4. – окно «Настройки».</w:t>
      </w:r>
    </w:p>
    <w:p w14:paraId="09E42F50" w14:textId="77777777" w:rsidR="00644042" w:rsidRPr="00644042" w:rsidRDefault="00644042" w:rsidP="003E4FB0">
      <w:pPr>
        <w:jc w:val="center"/>
        <w:rPr>
          <w:szCs w:val="24"/>
        </w:rPr>
      </w:pPr>
    </w:p>
    <w:p w14:paraId="6B9939D5" w14:textId="77777777" w:rsidR="00644042" w:rsidRPr="00644042" w:rsidRDefault="00644042" w:rsidP="00644042">
      <w:pPr>
        <w:jc w:val="center"/>
        <w:rPr>
          <w:szCs w:val="24"/>
        </w:rPr>
      </w:pPr>
    </w:p>
    <w:p w14:paraId="7190B169" w14:textId="77777777" w:rsidR="003E4FB0" w:rsidRPr="003E4FB0" w:rsidRDefault="003E4FB0" w:rsidP="003E4FB0">
      <w:pPr>
        <w:jc w:val="center"/>
        <w:rPr>
          <w:szCs w:val="24"/>
        </w:rPr>
      </w:pPr>
    </w:p>
    <w:p w14:paraId="3E61A81C" w14:textId="77777777" w:rsidR="003E4FB0" w:rsidRDefault="003E4FB0" w:rsidP="003E4FB0">
      <w:pPr>
        <w:jc w:val="left"/>
        <w:rPr>
          <w:szCs w:val="24"/>
        </w:rPr>
      </w:pPr>
      <w:r w:rsidRPr="003E4FB0">
        <w:rPr>
          <w:szCs w:val="24"/>
        </w:rPr>
        <w:t>После успешной аутентификации, программа автоматически определяет роль пользователя и отображает соответствующее меню. Всего доступны три роли: администратор, учитель и студент.</w:t>
      </w:r>
    </w:p>
    <w:p w14:paraId="179764C1" w14:textId="7BCE8F70" w:rsidR="00A20736" w:rsidRPr="00644042" w:rsidRDefault="00644042" w:rsidP="003E4FB0">
      <w:pPr>
        <w:jc w:val="center"/>
        <w:rPr>
          <w:b/>
          <w:bCs/>
          <w:szCs w:val="24"/>
        </w:rPr>
      </w:pPr>
      <w:r w:rsidRPr="00644042">
        <w:rPr>
          <w:b/>
          <w:bCs/>
          <w:szCs w:val="24"/>
        </w:rPr>
        <w:t>Меню Администратора</w:t>
      </w:r>
    </w:p>
    <w:p w14:paraId="2600FB9C" w14:textId="70250749" w:rsidR="00A20736" w:rsidRPr="00644042" w:rsidRDefault="00A20736" w:rsidP="00A20736">
      <w:pPr>
        <w:rPr>
          <w:szCs w:val="24"/>
        </w:rPr>
      </w:pPr>
      <w:r w:rsidRPr="00644042">
        <w:rPr>
          <w:szCs w:val="24"/>
        </w:rPr>
        <w:t>Управление Пользователями: Функционал для добавления</w:t>
      </w:r>
      <w:r w:rsidR="00762651">
        <w:rPr>
          <w:szCs w:val="24"/>
        </w:rPr>
        <w:t xml:space="preserve"> (рис. 14)</w:t>
      </w:r>
      <w:r w:rsidRPr="00644042">
        <w:rPr>
          <w:szCs w:val="24"/>
        </w:rPr>
        <w:t>, удаления, редактирования пользователей и просмотра их информации.</w:t>
      </w:r>
    </w:p>
    <w:p w14:paraId="0EC14BB1" w14:textId="73F1F78B" w:rsidR="00A20736" w:rsidRPr="00644042" w:rsidRDefault="00644042" w:rsidP="00644042">
      <w:pPr>
        <w:jc w:val="center"/>
        <w:rPr>
          <w:szCs w:val="24"/>
        </w:rPr>
      </w:pPr>
      <w:r w:rsidRPr="00644042">
        <w:rPr>
          <w:noProof/>
          <w:szCs w:val="24"/>
        </w:rPr>
        <w:drawing>
          <wp:inline distT="0" distB="0" distL="0" distR="0" wp14:anchorId="24B27420" wp14:editId="3029FC89">
            <wp:extent cx="4762005" cy="3002845"/>
            <wp:effectExtent l="0" t="0" r="635" b="7620"/>
            <wp:docPr id="1341424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24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8231" cy="300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8BBC" w14:textId="77777777" w:rsidR="00A20736" w:rsidRPr="00644042" w:rsidRDefault="00A20736" w:rsidP="00644042">
      <w:pPr>
        <w:jc w:val="center"/>
        <w:rPr>
          <w:szCs w:val="24"/>
        </w:rPr>
      </w:pPr>
      <w:r w:rsidRPr="00644042">
        <w:rPr>
          <w:szCs w:val="24"/>
        </w:rPr>
        <w:t>Рисунок 5. – окно «Управление пользователями».</w:t>
      </w:r>
    </w:p>
    <w:p w14:paraId="0CDA7B40" w14:textId="781D8112" w:rsidR="00A20736" w:rsidRPr="00644042" w:rsidRDefault="00A20736" w:rsidP="00A20736">
      <w:pPr>
        <w:rPr>
          <w:szCs w:val="24"/>
        </w:rPr>
      </w:pPr>
      <w:r w:rsidRPr="00644042">
        <w:rPr>
          <w:szCs w:val="24"/>
        </w:rPr>
        <w:t>Управление Студентами: Возможности по управлению группами студентов</w:t>
      </w:r>
      <w:r w:rsidR="00762651">
        <w:rPr>
          <w:szCs w:val="24"/>
        </w:rPr>
        <w:t xml:space="preserve"> </w:t>
      </w:r>
      <w:r w:rsidR="00762651">
        <w:rPr>
          <w:szCs w:val="24"/>
        </w:rPr>
        <w:t>(рис. 15)</w:t>
      </w:r>
      <w:r w:rsidR="00762651" w:rsidRPr="00644042">
        <w:rPr>
          <w:szCs w:val="24"/>
        </w:rPr>
        <w:t>.</w:t>
      </w:r>
      <w:r w:rsidRPr="00644042">
        <w:rPr>
          <w:szCs w:val="24"/>
        </w:rPr>
        <w:t>, назначению тестов и изменению групп</w:t>
      </w:r>
      <w:r w:rsidR="00762651">
        <w:rPr>
          <w:szCs w:val="24"/>
        </w:rPr>
        <w:t>.</w:t>
      </w:r>
    </w:p>
    <w:p w14:paraId="34B6F275" w14:textId="6364B185" w:rsidR="00A20736" w:rsidRPr="00644042" w:rsidRDefault="00644042" w:rsidP="00644042">
      <w:pPr>
        <w:jc w:val="center"/>
        <w:rPr>
          <w:szCs w:val="24"/>
        </w:rPr>
      </w:pPr>
      <w:r w:rsidRPr="00644042">
        <w:rPr>
          <w:noProof/>
          <w:szCs w:val="24"/>
        </w:rPr>
        <w:drawing>
          <wp:inline distT="0" distB="0" distL="0" distR="0" wp14:anchorId="28FB2B56" wp14:editId="0F3605E3">
            <wp:extent cx="4821382" cy="3029874"/>
            <wp:effectExtent l="0" t="0" r="0" b="0"/>
            <wp:docPr id="145463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322" cy="30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52C9" w14:textId="77777777" w:rsidR="00A20736" w:rsidRPr="00644042" w:rsidRDefault="00A20736" w:rsidP="00644042">
      <w:pPr>
        <w:jc w:val="center"/>
        <w:rPr>
          <w:szCs w:val="24"/>
        </w:rPr>
      </w:pPr>
      <w:r w:rsidRPr="00644042">
        <w:rPr>
          <w:szCs w:val="24"/>
        </w:rPr>
        <w:t>Рисунок 6. – окно «Управление студентами».</w:t>
      </w:r>
    </w:p>
    <w:p w14:paraId="7AF4D284" w14:textId="77777777" w:rsidR="00A20736" w:rsidRPr="00644042" w:rsidRDefault="00A20736" w:rsidP="00A20736">
      <w:pPr>
        <w:rPr>
          <w:szCs w:val="24"/>
        </w:rPr>
      </w:pPr>
      <w:r w:rsidRPr="00644042">
        <w:rPr>
          <w:szCs w:val="24"/>
        </w:rPr>
        <w:lastRenderedPageBreak/>
        <w:t>Управление Учителями: Просмотр списка учителей и созданных ими тестов.</w:t>
      </w:r>
    </w:p>
    <w:p w14:paraId="1D3D0891" w14:textId="1CEDE4F3" w:rsidR="00A20736" w:rsidRPr="00644042" w:rsidRDefault="00644042" w:rsidP="00644042">
      <w:pPr>
        <w:jc w:val="center"/>
        <w:rPr>
          <w:szCs w:val="24"/>
        </w:rPr>
      </w:pPr>
      <w:r w:rsidRPr="00644042">
        <w:rPr>
          <w:noProof/>
          <w:szCs w:val="24"/>
        </w:rPr>
        <w:drawing>
          <wp:inline distT="0" distB="0" distL="0" distR="0" wp14:anchorId="6D74FD4A" wp14:editId="3C25F6DF">
            <wp:extent cx="5553075" cy="3514725"/>
            <wp:effectExtent l="0" t="0" r="9525" b="9525"/>
            <wp:docPr id="130060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07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6AD5" w14:textId="77777777" w:rsidR="00A20736" w:rsidRPr="00644042" w:rsidRDefault="00A20736" w:rsidP="00644042">
      <w:pPr>
        <w:jc w:val="center"/>
        <w:rPr>
          <w:szCs w:val="24"/>
        </w:rPr>
      </w:pPr>
      <w:r w:rsidRPr="00644042">
        <w:rPr>
          <w:szCs w:val="24"/>
        </w:rPr>
        <w:t>Рисунок 7. – окно «Учителя».</w:t>
      </w:r>
    </w:p>
    <w:p w14:paraId="11D54426" w14:textId="2CACFB9B" w:rsidR="00A20736" w:rsidRPr="00644042" w:rsidRDefault="00A20736" w:rsidP="00A20736">
      <w:pPr>
        <w:rPr>
          <w:szCs w:val="24"/>
        </w:rPr>
      </w:pPr>
      <w:r w:rsidRPr="00644042">
        <w:rPr>
          <w:szCs w:val="24"/>
        </w:rPr>
        <w:t>Управление Тестами: Просмотр, создание</w:t>
      </w:r>
      <w:r w:rsidR="00762651">
        <w:rPr>
          <w:szCs w:val="24"/>
        </w:rPr>
        <w:t xml:space="preserve"> (рис. 12)</w:t>
      </w:r>
      <w:r w:rsidRPr="00644042">
        <w:rPr>
          <w:szCs w:val="24"/>
        </w:rPr>
        <w:t xml:space="preserve"> и удаление тестов.</w:t>
      </w:r>
    </w:p>
    <w:p w14:paraId="3DA42652" w14:textId="7773D93F" w:rsidR="00A20736" w:rsidRPr="00644042" w:rsidRDefault="00644042" w:rsidP="00644042">
      <w:pPr>
        <w:jc w:val="center"/>
        <w:rPr>
          <w:szCs w:val="24"/>
        </w:rPr>
      </w:pPr>
      <w:r w:rsidRPr="00644042">
        <w:rPr>
          <w:noProof/>
          <w:szCs w:val="24"/>
        </w:rPr>
        <w:drawing>
          <wp:inline distT="0" distB="0" distL="0" distR="0" wp14:anchorId="32623F32" wp14:editId="7E1F3DFF">
            <wp:extent cx="5581650" cy="3524250"/>
            <wp:effectExtent l="0" t="0" r="0" b="0"/>
            <wp:docPr id="1124172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23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DA53" w14:textId="77777777" w:rsidR="00A20736" w:rsidRPr="00644042" w:rsidRDefault="00A20736" w:rsidP="00644042">
      <w:pPr>
        <w:jc w:val="center"/>
        <w:rPr>
          <w:szCs w:val="24"/>
        </w:rPr>
      </w:pPr>
      <w:r w:rsidRPr="00644042">
        <w:rPr>
          <w:szCs w:val="24"/>
        </w:rPr>
        <w:t>Рисунок 8. – окно «Тесты».</w:t>
      </w:r>
    </w:p>
    <w:p w14:paraId="1AEA8762" w14:textId="44F2132A" w:rsidR="00A20736" w:rsidRPr="00644042" w:rsidRDefault="00A20736" w:rsidP="00A20736">
      <w:pPr>
        <w:rPr>
          <w:szCs w:val="24"/>
        </w:rPr>
      </w:pPr>
      <w:r w:rsidRPr="00644042">
        <w:rPr>
          <w:szCs w:val="24"/>
        </w:rPr>
        <w:t>Отчеты: Функционал для выбора, генерации и сохранения отчетов.</w:t>
      </w:r>
      <w:r w:rsidR="00644042" w:rsidRPr="00644042">
        <w:rPr>
          <w:szCs w:val="24"/>
        </w:rPr>
        <w:t xml:space="preserve"> (рис. </w:t>
      </w:r>
      <w:r w:rsidR="00762651">
        <w:rPr>
          <w:szCs w:val="24"/>
        </w:rPr>
        <w:t>13</w:t>
      </w:r>
      <w:r w:rsidR="00644042" w:rsidRPr="00644042">
        <w:rPr>
          <w:szCs w:val="24"/>
        </w:rPr>
        <w:t>)</w:t>
      </w:r>
    </w:p>
    <w:p w14:paraId="32587D4A" w14:textId="77777777" w:rsidR="00A20736" w:rsidRPr="00644042" w:rsidRDefault="00A20736" w:rsidP="00A20736">
      <w:pPr>
        <w:rPr>
          <w:szCs w:val="24"/>
        </w:rPr>
      </w:pPr>
    </w:p>
    <w:p w14:paraId="1B5470C3" w14:textId="77777777" w:rsidR="00644042" w:rsidRPr="00644042" w:rsidRDefault="00644042" w:rsidP="00644042">
      <w:pPr>
        <w:ind w:firstLine="0"/>
        <w:rPr>
          <w:szCs w:val="24"/>
        </w:rPr>
      </w:pPr>
    </w:p>
    <w:p w14:paraId="2FE69B27" w14:textId="4410EAF5" w:rsidR="00A20736" w:rsidRPr="00644042" w:rsidRDefault="00A20736" w:rsidP="00644042">
      <w:pPr>
        <w:ind w:firstLine="0"/>
        <w:jc w:val="center"/>
        <w:rPr>
          <w:b/>
          <w:bCs/>
          <w:szCs w:val="24"/>
        </w:rPr>
      </w:pPr>
      <w:r w:rsidRPr="00644042">
        <w:rPr>
          <w:b/>
          <w:bCs/>
          <w:szCs w:val="24"/>
        </w:rPr>
        <w:lastRenderedPageBreak/>
        <w:t>Меню Учителя</w:t>
      </w:r>
    </w:p>
    <w:p w14:paraId="3CDB00EF" w14:textId="02894B96" w:rsidR="00A20736" w:rsidRPr="00644042" w:rsidRDefault="00A20736" w:rsidP="00A20736">
      <w:pPr>
        <w:rPr>
          <w:szCs w:val="24"/>
        </w:rPr>
      </w:pPr>
      <w:r w:rsidRPr="00644042">
        <w:rPr>
          <w:szCs w:val="24"/>
        </w:rPr>
        <w:t>Управление Студентами: Функции для управления группами</w:t>
      </w:r>
      <w:r w:rsidR="00762651">
        <w:rPr>
          <w:szCs w:val="24"/>
        </w:rPr>
        <w:t xml:space="preserve"> (рис. 15)</w:t>
      </w:r>
      <w:r w:rsidRPr="00644042">
        <w:rPr>
          <w:szCs w:val="24"/>
        </w:rPr>
        <w:t xml:space="preserve"> и назначения тестов студентам.</w:t>
      </w:r>
    </w:p>
    <w:p w14:paraId="38BF9B87" w14:textId="60541CEB" w:rsidR="00A20736" w:rsidRPr="00644042" w:rsidRDefault="00644042" w:rsidP="00644042">
      <w:pPr>
        <w:jc w:val="center"/>
        <w:rPr>
          <w:szCs w:val="24"/>
        </w:rPr>
      </w:pPr>
      <w:r w:rsidRPr="00644042">
        <w:rPr>
          <w:noProof/>
          <w:szCs w:val="24"/>
        </w:rPr>
        <w:drawing>
          <wp:inline distT="0" distB="0" distL="0" distR="0" wp14:anchorId="15E63BF0" wp14:editId="183B19E4">
            <wp:extent cx="5268036" cy="3281285"/>
            <wp:effectExtent l="0" t="0" r="8890" b="0"/>
            <wp:docPr id="1872621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21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212" cy="328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678E" w14:textId="58C77116" w:rsidR="00A20736" w:rsidRPr="00644042" w:rsidRDefault="00A20736" w:rsidP="00644042">
      <w:pPr>
        <w:jc w:val="center"/>
        <w:rPr>
          <w:szCs w:val="24"/>
        </w:rPr>
      </w:pPr>
      <w:r w:rsidRPr="00644042">
        <w:rPr>
          <w:szCs w:val="24"/>
        </w:rPr>
        <w:t xml:space="preserve">Рисунок </w:t>
      </w:r>
      <w:r w:rsidR="00644042">
        <w:rPr>
          <w:szCs w:val="24"/>
        </w:rPr>
        <w:t>9</w:t>
      </w:r>
      <w:r w:rsidRPr="00644042">
        <w:rPr>
          <w:szCs w:val="24"/>
        </w:rPr>
        <w:t>. – окно «Студенты».</w:t>
      </w:r>
    </w:p>
    <w:p w14:paraId="08978071" w14:textId="497DD1E6" w:rsidR="00A20736" w:rsidRPr="00644042" w:rsidRDefault="00A20736" w:rsidP="00A20736">
      <w:pPr>
        <w:rPr>
          <w:szCs w:val="24"/>
        </w:rPr>
      </w:pPr>
      <w:r w:rsidRPr="00644042">
        <w:rPr>
          <w:szCs w:val="24"/>
        </w:rPr>
        <w:t>Управление Тестами: Возможности для просмотра, создания</w:t>
      </w:r>
      <w:r w:rsidR="00762651">
        <w:rPr>
          <w:szCs w:val="24"/>
        </w:rPr>
        <w:t xml:space="preserve"> </w:t>
      </w:r>
      <w:r w:rsidR="00762651">
        <w:rPr>
          <w:szCs w:val="24"/>
        </w:rPr>
        <w:t>(рис. 12)</w:t>
      </w:r>
      <w:r w:rsidRPr="00644042">
        <w:rPr>
          <w:szCs w:val="24"/>
        </w:rPr>
        <w:t xml:space="preserve"> и удаления своих тестов.</w:t>
      </w:r>
    </w:p>
    <w:p w14:paraId="372717F6" w14:textId="49C2B696" w:rsidR="00A20736" w:rsidRPr="00644042" w:rsidRDefault="00644042" w:rsidP="00644042">
      <w:pPr>
        <w:jc w:val="center"/>
        <w:rPr>
          <w:szCs w:val="24"/>
        </w:rPr>
      </w:pPr>
      <w:r w:rsidRPr="00644042">
        <w:rPr>
          <w:noProof/>
          <w:szCs w:val="24"/>
        </w:rPr>
        <w:drawing>
          <wp:inline distT="0" distB="0" distL="0" distR="0" wp14:anchorId="4DE381FE" wp14:editId="2BFEBD86">
            <wp:extent cx="5553075" cy="3495675"/>
            <wp:effectExtent l="0" t="0" r="9525" b="9525"/>
            <wp:docPr id="1287582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821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18F2" w14:textId="0F3E7AB6" w:rsidR="00A20736" w:rsidRDefault="00A20736" w:rsidP="00644042">
      <w:pPr>
        <w:jc w:val="center"/>
        <w:rPr>
          <w:szCs w:val="24"/>
        </w:rPr>
      </w:pPr>
      <w:r w:rsidRPr="00644042">
        <w:rPr>
          <w:szCs w:val="24"/>
        </w:rPr>
        <w:t xml:space="preserve">Рисунок </w:t>
      </w:r>
      <w:r w:rsidR="00644042">
        <w:rPr>
          <w:szCs w:val="24"/>
        </w:rPr>
        <w:t>10</w:t>
      </w:r>
      <w:r w:rsidRPr="00644042">
        <w:rPr>
          <w:szCs w:val="24"/>
        </w:rPr>
        <w:t>. – окно «Тесты».</w:t>
      </w:r>
    </w:p>
    <w:p w14:paraId="1D50D29A" w14:textId="5C075CEB" w:rsidR="00644042" w:rsidRPr="00644042" w:rsidRDefault="00A20736" w:rsidP="00BA037F">
      <w:pPr>
        <w:jc w:val="left"/>
        <w:rPr>
          <w:szCs w:val="24"/>
        </w:rPr>
      </w:pPr>
      <w:r w:rsidRPr="00644042">
        <w:rPr>
          <w:szCs w:val="24"/>
        </w:rPr>
        <w:t>Отчеты: Выбор, генерация и сохранение отчетов учителями.</w:t>
      </w:r>
      <w:r w:rsidR="00644042" w:rsidRPr="00644042">
        <w:rPr>
          <w:szCs w:val="24"/>
        </w:rPr>
        <w:t xml:space="preserve"> (рис. </w:t>
      </w:r>
      <w:r w:rsidR="00762651">
        <w:rPr>
          <w:szCs w:val="24"/>
        </w:rPr>
        <w:t>13</w:t>
      </w:r>
      <w:r w:rsidR="00644042" w:rsidRPr="00644042">
        <w:rPr>
          <w:szCs w:val="24"/>
        </w:rPr>
        <w:t>)</w:t>
      </w:r>
    </w:p>
    <w:p w14:paraId="146E0178" w14:textId="7AEF2950" w:rsidR="00A20736" w:rsidRPr="00644042" w:rsidRDefault="00A20736" w:rsidP="00644042">
      <w:pPr>
        <w:ind w:firstLine="0"/>
        <w:jc w:val="center"/>
        <w:rPr>
          <w:b/>
          <w:bCs/>
          <w:szCs w:val="24"/>
        </w:rPr>
      </w:pPr>
      <w:r w:rsidRPr="00644042">
        <w:rPr>
          <w:b/>
          <w:bCs/>
          <w:szCs w:val="24"/>
        </w:rPr>
        <w:lastRenderedPageBreak/>
        <w:t>Меню Студента</w:t>
      </w:r>
    </w:p>
    <w:p w14:paraId="5B3B20F9" w14:textId="77777777" w:rsidR="00A20736" w:rsidRPr="00644042" w:rsidRDefault="00A20736" w:rsidP="00A20736">
      <w:pPr>
        <w:rPr>
          <w:szCs w:val="24"/>
        </w:rPr>
      </w:pPr>
      <w:r w:rsidRPr="00644042">
        <w:rPr>
          <w:szCs w:val="24"/>
        </w:rPr>
        <w:t>Мои Тесты: Просмотр доступных тестов и возможность их прохождения.</w:t>
      </w:r>
    </w:p>
    <w:p w14:paraId="066CDC22" w14:textId="365E3EA9" w:rsidR="00A20736" w:rsidRPr="00644042" w:rsidRDefault="00644042" w:rsidP="00644042">
      <w:pPr>
        <w:jc w:val="center"/>
        <w:rPr>
          <w:szCs w:val="24"/>
        </w:rPr>
      </w:pPr>
      <w:r w:rsidRPr="00644042">
        <w:rPr>
          <w:noProof/>
          <w:szCs w:val="24"/>
        </w:rPr>
        <w:drawing>
          <wp:inline distT="0" distB="0" distL="0" distR="0" wp14:anchorId="5896BCD3" wp14:editId="29D6C5EB">
            <wp:extent cx="5553075" cy="3486150"/>
            <wp:effectExtent l="0" t="0" r="9525" b="0"/>
            <wp:docPr id="1554041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415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B881" w14:textId="30D93317" w:rsidR="00A20736" w:rsidRPr="00644042" w:rsidRDefault="00A20736" w:rsidP="00644042">
      <w:pPr>
        <w:jc w:val="center"/>
        <w:rPr>
          <w:szCs w:val="24"/>
        </w:rPr>
      </w:pPr>
      <w:r w:rsidRPr="00644042">
        <w:rPr>
          <w:szCs w:val="24"/>
        </w:rPr>
        <w:t xml:space="preserve">Рисунок </w:t>
      </w:r>
      <w:r w:rsidR="00644042">
        <w:rPr>
          <w:szCs w:val="24"/>
        </w:rPr>
        <w:t>11</w:t>
      </w:r>
      <w:r w:rsidRPr="00644042">
        <w:rPr>
          <w:szCs w:val="24"/>
        </w:rPr>
        <w:t>. – окно «Мои тесты».</w:t>
      </w:r>
    </w:p>
    <w:p w14:paraId="71EFC21A" w14:textId="03951317" w:rsidR="00644042" w:rsidRDefault="00A20736" w:rsidP="00644042">
      <w:pPr>
        <w:rPr>
          <w:szCs w:val="24"/>
        </w:rPr>
      </w:pPr>
      <w:r w:rsidRPr="00644042">
        <w:rPr>
          <w:szCs w:val="24"/>
        </w:rPr>
        <w:t>Отчеты: Функционал для выбора, генерации и сохранения студенческих отчетов.</w:t>
      </w:r>
      <w:r w:rsidR="00644042" w:rsidRPr="00644042">
        <w:rPr>
          <w:szCs w:val="24"/>
        </w:rPr>
        <w:t xml:space="preserve"> </w:t>
      </w:r>
      <w:r w:rsidR="00644042" w:rsidRPr="00644042">
        <w:rPr>
          <w:szCs w:val="24"/>
        </w:rPr>
        <w:t xml:space="preserve">(рис. </w:t>
      </w:r>
      <w:r w:rsidR="00762651">
        <w:rPr>
          <w:szCs w:val="24"/>
        </w:rPr>
        <w:t>13</w:t>
      </w:r>
      <w:r w:rsidR="00644042" w:rsidRPr="00644042">
        <w:rPr>
          <w:szCs w:val="24"/>
        </w:rPr>
        <w:t>)</w:t>
      </w:r>
    </w:p>
    <w:p w14:paraId="463A1267" w14:textId="77777777" w:rsidR="00762651" w:rsidRDefault="00762651" w:rsidP="00644042">
      <w:pPr>
        <w:rPr>
          <w:szCs w:val="24"/>
        </w:rPr>
      </w:pPr>
    </w:p>
    <w:p w14:paraId="78B6123D" w14:textId="25CA17B1" w:rsidR="00644042" w:rsidRPr="00762651" w:rsidRDefault="00644042" w:rsidP="00762651">
      <w:pPr>
        <w:spacing w:before="0" w:after="200" w:line="276" w:lineRule="auto"/>
        <w:ind w:firstLine="0"/>
        <w:contextualSpacing w:val="0"/>
        <w:jc w:val="center"/>
        <w:rPr>
          <w:szCs w:val="24"/>
        </w:rPr>
      </w:pPr>
      <w:r>
        <w:rPr>
          <w:b/>
          <w:bCs/>
          <w:szCs w:val="24"/>
        </w:rPr>
        <w:t xml:space="preserve">Другие общие элементы </w:t>
      </w:r>
      <w:r w:rsidRPr="00644042">
        <w:rPr>
          <w:b/>
          <w:bCs/>
          <w:szCs w:val="24"/>
        </w:rPr>
        <w:t>Интерфейса</w:t>
      </w:r>
    </w:p>
    <w:p w14:paraId="018FA67B" w14:textId="7B73570E" w:rsidR="00644042" w:rsidRDefault="00644042" w:rsidP="00762651">
      <w:pPr>
        <w:ind w:firstLine="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2DFA142" wp14:editId="07EDB577">
            <wp:extent cx="4595751" cy="2878226"/>
            <wp:effectExtent l="0" t="0" r="0" b="0"/>
            <wp:docPr id="1557331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313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3220" cy="28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CDA" w14:textId="4C7A7986" w:rsidR="00A20736" w:rsidRPr="00762651" w:rsidRDefault="00762651" w:rsidP="00762651">
      <w:pPr>
        <w:jc w:val="center"/>
        <w:rPr>
          <w:szCs w:val="24"/>
        </w:rPr>
      </w:pPr>
      <w:r w:rsidRPr="00644042">
        <w:rPr>
          <w:szCs w:val="24"/>
        </w:rPr>
        <w:t xml:space="preserve">Рисунок </w:t>
      </w:r>
      <w:r>
        <w:rPr>
          <w:szCs w:val="24"/>
        </w:rPr>
        <w:t>1</w:t>
      </w:r>
      <w:r>
        <w:rPr>
          <w:szCs w:val="24"/>
        </w:rPr>
        <w:t>2</w:t>
      </w:r>
      <w:r w:rsidRPr="00644042">
        <w:rPr>
          <w:szCs w:val="24"/>
        </w:rPr>
        <w:t>. – окно «</w:t>
      </w:r>
      <w:r>
        <w:rPr>
          <w:szCs w:val="24"/>
        </w:rPr>
        <w:t>Создание теста</w:t>
      </w:r>
      <w:r w:rsidRPr="00644042">
        <w:rPr>
          <w:szCs w:val="24"/>
        </w:rPr>
        <w:t>».</w:t>
      </w:r>
    </w:p>
    <w:p w14:paraId="298B840D" w14:textId="77777777" w:rsidR="003E4FB0" w:rsidRPr="003E4FB0" w:rsidRDefault="003E4FB0" w:rsidP="003E4FB0">
      <w:pPr>
        <w:spacing w:before="0" w:after="200" w:line="276" w:lineRule="auto"/>
        <w:ind w:firstLine="0"/>
        <w:contextualSpacing w:val="0"/>
        <w:jc w:val="left"/>
        <w:rPr>
          <w:rFonts w:eastAsia="Times New Roman"/>
          <w:szCs w:val="24"/>
        </w:rPr>
      </w:pPr>
    </w:p>
    <w:p w14:paraId="574B879C" w14:textId="6855AF40" w:rsidR="003E4FB0" w:rsidRDefault="003E4FB0" w:rsidP="003E4FB0">
      <w:pPr>
        <w:spacing w:before="0" w:after="200" w:line="276" w:lineRule="auto"/>
        <w:contextualSpacing w:val="0"/>
        <w:jc w:val="left"/>
        <w:rPr>
          <w:rFonts w:eastAsia="Times New Roman"/>
          <w:szCs w:val="24"/>
        </w:rPr>
      </w:pPr>
      <w:r w:rsidRPr="003E4FB0">
        <w:rPr>
          <w:rFonts w:eastAsia="Times New Roman"/>
          <w:szCs w:val="24"/>
        </w:rPr>
        <w:lastRenderedPageBreak/>
        <w:t>Окно "Отчеты" предоставляет пользователю возможность использовать шаблон отчета, который отображает результаты тестов, а также позволяет сохранить их локально.</w:t>
      </w:r>
    </w:p>
    <w:p w14:paraId="55D14A4F" w14:textId="5B834DC6" w:rsidR="00762651" w:rsidRDefault="00762651" w:rsidP="00762651">
      <w:pPr>
        <w:spacing w:before="0" w:after="200" w:line="276" w:lineRule="auto"/>
        <w:ind w:firstLine="0"/>
        <w:contextualSpacing w:val="0"/>
        <w:jc w:val="center"/>
        <w:rPr>
          <w:rFonts w:eastAsia="Times New Roman"/>
          <w:szCs w:val="24"/>
        </w:rPr>
      </w:pPr>
      <w:r>
        <w:rPr>
          <w:noProof/>
        </w:rPr>
        <w:drawing>
          <wp:inline distT="0" distB="0" distL="0" distR="0" wp14:anchorId="74FA2744" wp14:editId="399FE92B">
            <wp:extent cx="3990109" cy="2513710"/>
            <wp:effectExtent l="0" t="0" r="0" b="1270"/>
            <wp:docPr id="179194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471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4380" cy="25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B647" w14:textId="6549D1ED" w:rsidR="003E4FB0" w:rsidRDefault="00762651" w:rsidP="003E4FB0">
      <w:pPr>
        <w:ind w:firstLine="0"/>
        <w:jc w:val="center"/>
        <w:rPr>
          <w:szCs w:val="24"/>
        </w:rPr>
      </w:pPr>
      <w:r w:rsidRPr="00644042">
        <w:rPr>
          <w:szCs w:val="24"/>
        </w:rPr>
        <w:t xml:space="preserve">Рисунок </w:t>
      </w:r>
      <w:r>
        <w:rPr>
          <w:szCs w:val="24"/>
        </w:rPr>
        <w:t>1</w:t>
      </w:r>
      <w:r>
        <w:rPr>
          <w:szCs w:val="24"/>
        </w:rPr>
        <w:t>3</w:t>
      </w:r>
      <w:r w:rsidRPr="00644042">
        <w:rPr>
          <w:szCs w:val="24"/>
        </w:rPr>
        <w:t>. – окно «</w:t>
      </w:r>
      <w:r>
        <w:rPr>
          <w:szCs w:val="24"/>
        </w:rPr>
        <w:t>Отчеты</w:t>
      </w:r>
      <w:r w:rsidRPr="00644042">
        <w:rPr>
          <w:szCs w:val="24"/>
        </w:rPr>
        <w:t>»</w:t>
      </w:r>
      <w:r w:rsidR="00BA037F">
        <w:rPr>
          <w:szCs w:val="24"/>
        </w:rPr>
        <w:t>.</w:t>
      </w:r>
    </w:p>
    <w:p w14:paraId="3B5986E7" w14:textId="7B9F1BDA" w:rsidR="003E4FB0" w:rsidRDefault="003E4FB0" w:rsidP="003E4FB0">
      <w:pPr>
        <w:pStyle w:val="vguList2"/>
        <w:numPr>
          <w:ilvl w:val="0"/>
          <w:numId w:val="0"/>
        </w:numPr>
        <w:jc w:val="left"/>
      </w:pPr>
      <w:r>
        <w:tab/>
      </w:r>
      <w:r w:rsidRPr="003E4FB0">
        <w:t>Окно "Добавление пользователя" позволяет быстро добавить пользователя без необходимости регистрации.</w:t>
      </w:r>
    </w:p>
    <w:p w14:paraId="1336B85F" w14:textId="7DDFF28C" w:rsidR="00762651" w:rsidRDefault="00762651" w:rsidP="00762651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368ECA2" wp14:editId="11197DB3">
            <wp:extent cx="2054432" cy="1532672"/>
            <wp:effectExtent l="0" t="0" r="3175" b="0"/>
            <wp:docPr id="97714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445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9667" cy="15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1453" w14:textId="320E72F4" w:rsidR="00762651" w:rsidRDefault="00762651" w:rsidP="00762651">
      <w:pPr>
        <w:ind w:firstLine="0"/>
        <w:jc w:val="center"/>
        <w:rPr>
          <w:szCs w:val="24"/>
        </w:rPr>
      </w:pPr>
      <w:r w:rsidRPr="00644042">
        <w:rPr>
          <w:szCs w:val="24"/>
        </w:rPr>
        <w:t xml:space="preserve">Рисунок </w:t>
      </w:r>
      <w:r>
        <w:rPr>
          <w:szCs w:val="24"/>
        </w:rPr>
        <w:t>1</w:t>
      </w:r>
      <w:r>
        <w:rPr>
          <w:szCs w:val="24"/>
        </w:rPr>
        <w:t>4</w:t>
      </w:r>
      <w:r w:rsidRPr="00644042">
        <w:rPr>
          <w:szCs w:val="24"/>
        </w:rPr>
        <w:t>. – окно «</w:t>
      </w:r>
      <w:r>
        <w:rPr>
          <w:szCs w:val="24"/>
        </w:rPr>
        <w:t>Добавление пользователя</w:t>
      </w:r>
      <w:r w:rsidRPr="00644042">
        <w:rPr>
          <w:szCs w:val="24"/>
        </w:rPr>
        <w:t>».</w:t>
      </w:r>
    </w:p>
    <w:p w14:paraId="407A19FA" w14:textId="60EEDC5D" w:rsidR="003E4FB0" w:rsidRDefault="00BA037F" w:rsidP="00BA037F">
      <w:pPr>
        <w:pStyle w:val="vguList3"/>
        <w:numPr>
          <w:ilvl w:val="0"/>
          <w:numId w:val="0"/>
        </w:numPr>
        <w:jc w:val="left"/>
      </w:pPr>
      <w:r>
        <w:tab/>
      </w:r>
      <w:r w:rsidRPr="00BA037F">
        <w:t>Окно "Группы" позволяет пользователю добавлять и удалять группы, а также назначать тесты для определенной группы.</w:t>
      </w:r>
    </w:p>
    <w:p w14:paraId="3A660280" w14:textId="4AFF7FB3" w:rsidR="00762651" w:rsidRDefault="00762651" w:rsidP="00762651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6D2DE67" wp14:editId="0C3E4232">
            <wp:extent cx="2268187" cy="1699860"/>
            <wp:effectExtent l="0" t="0" r="0" b="0"/>
            <wp:docPr id="71243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21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995" cy="17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3D83" w14:textId="062DE6FB" w:rsidR="00A20736" w:rsidRPr="00762651" w:rsidRDefault="00762651" w:rsidP="00BA037F">
      <w:pPr>
        <w:ind w:firstLine="0"/>
        <w:jc w:val="center"/>
        <w:rPr>
          <w:szCs w:val="24"/>
        </w:rPr>
      </w:pPr>
      <w:r w:rsidRPr="00644042">
        <w:rPr>
          <w:szCs w:val="24"/>
        </w:rPr>
        <w:t xml:space="preserve">Рисунок </w:t>
      </w:r>
      <w:r>
        <w:rPr>
          <w:szCs w:val="24"/>
        </w:rPr>
        <w:t>15</w:t>
      </w:r>
      <w:r w:rsidRPr="00644042">
        <w:rPr>
          <w:szCs w:val="24"/>
        </w:rPr>
        <w:t>. – окно «</w:t>
      </w:r>
      <w:r>
        <w:rPr>
          <w:szCs w:val="24"/>
        </w:rPr>
        <w:t>Окно групп</w:t>
      </w:r>
      <w:r w:rsidRPr="00644042">
        <w:rPr>
          <w:szCs w:val="24"/>
        </w:rPr>
        <w:t>».</w:t>
      </w:r>
    </w:p>
    <w:p w14:paraId="5B710D80" w14:textId="7E3F2173" w:rsidR="003543A9" w:rsidRDefault="003543A9" w:rsidP="001B4540">
      <w:pPr>
        <w:pStyle w:val="3"/>
        <w:rPr>
          <w:rFonts w:eastAsia="Times New Roman"/>
        </w:rPr>
      </w:pPr>
      <w:bookmarkStart w:id="19" w:name="_Toc151542392"/>
      <w:r w:rsidRPr="70E3EAC5">
        <w:rPr>
          <w:rFonts w:eastAsia="Times New Roman"/>
        </w:rPr>
        <w:lastRenderedPageBreak/>
        <w:t>Требования к математическому обеспечению</w:t>
      </w:r>
      <w:bookmarkEnd w:id="19"/>
    </w:p>
    <w:p w14:paraId="136FAD7C" w14:textId="35A57F5A" w:rsidR="00D63EAC" w:rsidRPr="00247206" w:rsidRDefault="00247206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Требования к данной характеристике не предъявляются</w:t>
      </w:r>
      <w:r w:rsidR="00C90A1D" w:rsidRPr="70E3EAC5">
        <w:rPr>
          <w:rFonts w:eastAsia="Times New Roman" w:cs="Times New Roman"/>
        </w:rPr>
        <w:t>.</w:t>
      </w:r>
    </w:p>
    <w:p w14:paraId="4B1A4FB9" w14:textId="7DCA28C2" w:rsidR="003543A9" w:rsidRDefault="00394519" w:rsidP="001B4540">
      <w:pPr>
        <w:pStyle w:val="3"/>
        <w:rPr>
          <w:rFonts w:eastAsia="Times New Roman"/>
        </w:rPr>
      </w:pPr>
      <w:bookmarkStart w:id="20" w:name="_Toc151542393"/>
      <w:r w:rsidRPr="70E3EAC5">
        <w:rPr>
          <w:rFonts w:eastAsia="Times New Roman"/>
        </w:rPr>
        <w:t>Требования к информационному обеспечению</w:t>
      </w:r>
      <w:bookmarkEnd w:id="20"/>
    </w:p>
    <w:p w14:paraId="34D3DCF5" w14:textId="09E33B92" w:rsidR="00DF2908" w:rsidRPr="00DF2908" w:rsidRDefault="0023485B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 xml:space="preserve">Структура хранения данных в системе должна иметь </w:t>
      </w:r>
      <w:r w:rsidR="00360A3E" w:rsidRPr="70E3EAC5">
        <w:rPr>
          <w:rFonts w:eastAsia="Times New Roman" w:cs="Times New Roman"/>
        </w:rPr>
        <w:t>область постоянного хранения данных.</w:t>
      </w:r>
      <w:r w:rsidR="006572F6" w:rsidRPr="70E3EAC5">
        <w:rPr>
          <w:rFonts w:eastAsia="Times New Roman" w:cs="Times New Roman"/>
        </w:rPr>
        <w:t xml:space="preserve"> Устройство, на котором будет находится приложение должно иметь ОС </w:t>
      </w:r>
      <w:r w:rsidR="00470082" w:rsidRPr="70E3EAC5">
        <w:rPr>
          <w:rFonts w:eastAsia="Times New Roman" w:cs="Times New Roman"/>
          <w:lang w:val="en-US"/>
        </w:rPr>
        <w:t>Windows</w:t>
      </w:r>
      <w:r w:rsidR="00470082" w:rsidRPr="70E3EAC5">
        <w:rPr>
          <w:rFonts w:eastAsia="Times New Roman" w:cs="Times New Roman"/>
        </w:rPr>
        <w:t xml:space="preserve"> 10</w:t>
      </w:r>
      <w:r w:rsidR="00073D07">
        <w:rPr>
          <w:rFonts w:eastAsia="Times New Roman" w:cs="Times New Roman"/>
        </w:rPr>
        <w:t xml:space="preserve"> – 11</w:t>
      </w:r>
      <w:r w:rsidR="00470082" w:rsidRPr="70E3EAC5">
        <w:rPr>
          <w:rFonts w:eastAsia="Times New Roman" w:cs="Times New Roman"/>
        </w:rPr>
        <w:t>.</w:t>
      </w:r>
    </w:p>
    <w:p w14:paraId="7CFBADAF" w14:textId="5FEDF3A9" w:rsidR="00661F8A" w:rsidRDefault="00661F8A" w:rsidP="001B4540">
      <w:pPr>
        <w:pStyle w:val="3"/>
        <w:rPr>
          <w:rFonts w:eastAsia="Times New Roman"/>
        </w:rPr>
      </w:pPr>
      <w:bookmarkStart w:id="21" w:name="_Toc151542394"/>
      <w:r w:rsidRPr="70E3EAC5">
        <w:rPr>
          <w:rFonts w:eastAsia="Times New Roman"/>
        </w:rPr>
        <w:t>Требования к надёжности</w:t>
      </w:r>
      <w:bookmarkEnd w:id="21"/>
    </w:p>
    <w:p w14:paraId="07E12A75" w14:textId="4D13B415" w:rsidR="00F61BC3" w:rsidRDefault="00F61BC3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14:paraId="6426724A" w14:textId="77777777" w:rsidR="00F61BC3" w:rsidRDefault="00F61BC3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– 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</w:t>
      </w:r>
    </w:p>
    <w:p w14:paraId="31FB6C08" w14:textId="77777777" w:rsidR="00F61BC3" w:rsidRDefault="00F61BC3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– при ошибках в работе аппаратных средств (кроме носителей данных и программ) восстановление функции системы возлагается на ОС;</w:t>
      </w:r>
    </w:p>
    <w:p w14:paraId="364EC450" w14:textId="003ECA40" w:rsidR="00073D07" w:rsidRDefault="00F61BC3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– при ошибках, связанных с программным обеспечением (ОС и драйверы устройств), восстановление работоспособности возлагается на ОС.</w:t>
      </w:r>
    </w:p>
    <w:p w14:paraId="08AD3E33" w14:textId="4B64F340" w:rsidR="00661F8A" w:rsidRDefault="00661F8A" w:rsidP="001B4540">
      <w:pPr>
        <w:pStyle w:val="3"/>
        <w:rPr>
          <w:rFonts w:eastAsia="Times New Roman"/>
        </w:rPr>
      </w:pPr>
      <w:bookmarkStart w:id="22" w:name="_Toc151542395"/>
      <w:r w:rsidRPr="70E3EAC5">
        <w:rPr>
          <w:rFonts w:eastAsia="Times New Roman"/>
        </w:rPr>
        <w:t xml:space="preserve">Требования к эргономической и </w:t>
      </w:r>
      <w:r w:rsidR="00577771" w:rsidRPr="70E3EAC5">
        <w:rPr>
          <w:rFonts w:eastAsia="Times New Roman"/>
        </w:rPr>
        <w:t>технической эстетике</w:t>
      </w:r>
      <w:bookmarkEnd w:id="22"/>
    </w:p>
    <w:p w14:paraId="375D225C" w14:textId="234C2306" w:rsidR="00544D74" w:rsidRPr="00544D74" w:rsidRDefault="00544D74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</w:t>
      </w:r>
      <w:r w:rsidR="007B71C2" w:rsidRPr="70E3EAC5">
        <w:rPr>
          <w:rFonts w:eastAsia="Times New Roman" w:cs="Times New Roman"/>
        </w:rPr>
        <w:t xml:space="preserve"> Навигационные элементы должны быть выполнены в удобной и понятной для пользователя форме.</w:t>
      </w:r>
    </w:p>
    <w:p w14:paraId="5075D2B3" w14:textId="0D32D090" w:rsidR="00577771" w:rsidRDefault="002E2D3B" w:rsidP="001B4540">
      <w:pPr>
        <w:pStyle w:val="3"/>
        <w:rPr>
          <w:rFonts w:eastAsia="Times New Roman"/>
        </w:rPr>
      </w:pPr>
      <w:bookmarkStart w:id="23" w:name="_Toc151542396"/>
      <w:r w:rsidRPr="70E3EAC5">
        <w:rPr>
          <w:rFonts w:eastAsia="Times New Roman"/>
        </w:rPr>
        <w:t>Требования к транспортабельности</w:t>
      </w:r>
      <w:bookmarkEnd w:id="23"/>
    </w:p>
    <w:p w14:paraId="7E9AF143" w14:textId="63B790A2" w:rsidR="00EC6B7E" w:rsidRPr="00EC6B7E" w:rsidRDefault="00EC6B7E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 xml:space="preserve">Так как приложение считается </w:t>
      </w:r>
      <w:r w:rsidR="009E5E54" w:rsidRPr="70E3EAC5">
        <w:rPr>
          <w:rFonts w:eastAsia="Times New Roman" w:cs="Times New Roman"/>
        </w:rPr>
        <w:t>десктопным</w:t>
      </w:r>
      <w:r w:rsidRPr="70E3EAC5">
        <w:rPr>
          <w:rFonts w:eastAsia="Times New Roman" w:cs="Times New Roman"/>
        </w:rPr>
        <w:t>, требования по данному пункту полностью совпадает с требованиями устройства, на котором будет установлено.</w:t>
      </w:r>
    </w:p>
    <w:p w14:paraId="21216140" w14:textId="405B1AC7" w:rsidR="00CC3968" w:rsidRDefault="00CC3968" w:rsidP="001B4540">
      <w:pPr>
        <w:pStyle w:val="3"/>
        <w:rPr>
          <w:rFonts w:eastAsia="Times New Roman"/>
        </w:rPr>
      </w:pPr>
      <w:bookmarkStart w:id="24" w:name="_Toc151542397"/>
      <w:r w:rsidRPr="70E3EAC5">
        <w:rPr>
          <w:rFonts w:eastAsia="Times New Roman"/>
        </w:rPr>
        <w:t>Требования к безопасности</w:t>
      </w:r>
      <w:bookmarkEnd w:id="24"/>
    </w:p>
    <w:p w14:paraId="021F25A1" w14:textId="1243818E" w:rsidR="00CC3968" w:rsidRPr="00CC3968" w:rsidRDefault="00CC3968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 xml:space="preserve">Так как </w:t>
      </w:r>
      <w:r w:rsidR="00AD2F2D" w:rsidRPr="70E3EAC5">
        <w:rPr>
          <w:rFonts w:eastAsia="Times New Roman" w:cs="Times New Roman"/>
        </w:rPr>
        <w:t>БД хранит</w:t>
      </w:r>
      <w:r w:rsidRPr="70E3EAC5">
        <w:rPr>
          <w:rFonts w:eastAsia="Times New Roman" w:cs="Times New Roman"/>
        </w:rPr>
        <w:t xml:space="preserve"> в себе пароли и логины пользователя, то эти данные должны быть </w:t>
      </w:r>
      <w:r w:rsidR="00AD2F2D" w:rsidRPr="70E3EAC5">
        <w:rPr>
          <w:rFonts w:eastAsia="Times New Roman" w:cs="Times New Roman"/>
        </w:rPr>
        <w:t>скрыты от внешнего вмешательства</w:t>
      </w:r>
      <w:r w:rsidRPr="70E3EAC5">
        <w:rPr>
          <w:rFonts w:eastAsia="Times New Roman" w:cs="Times New Roman"/>
        </w:rPr>
        <w:t>, а также должна быть авторизация.</w:t>
      </w:r>
    </w:p>
    <w:p w14:paraId="59DBAEDB" w14:textId="30B1694C" w:rsidR="00E05BC3" w:rsidRDefault="00E05BC3" w:rsidP="001B4540">
      <w:pPr>
        <w:pStyle w:val="3"/>
        <w:rPr>
          <w:rFonts w:eastAsia="Times New Roman"/>
        </w:rPr>
      </w:pPr>
      <w:bookmarkStart w:id="25" w:name="_Toc151542398"/>
      <w:r w:rsidRPr="70E3EAC5">
        <w:rPr>
          <w:rFonts w:eastAsia="Times New Roman"/>
        </w:rPr>
        <w:lastRenderedPageBreak/>
        <w:t xml:space="preserve">Защита от влияния </w:t>
      </w:r>
      <w:r w:rsidR="000265D7" w:rsidRPr="70E3EAC5">
        <w:rPr>
          <w:rFonts w:eastAsia="Times New Roman"/>
        </w:rPr>
        <w:t>окружающей среды</w:t>
      </w:r>
      <w:bookmarkEnd w:id="25"/>
    </w:p>
    <w:p w14:paraId="5578BD51" w14:textId="47F0EEE3" w:rsidR="005F512D" w:rsidRPr="005F512D" w:rsidRDefault="00305BB7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 xml:space="preserve">Так как приложение считается </w:t>
      </w:r>
      <w:r w:rsidR="009E5E54" w:rsidRPr="70E3EAC5">
        <w:rPr>
          <w:rFonts w:eastAsia="Times New Roman" w:cs="Times New Roman"/>
        </w:rPr>
        <w:t>десктопным</w:t>
      </w:r>
      <w:r w:rsidRPr="70E3EAC5">
        <w:rPr>
          <w:rFonts w:eastAsia="Times New Roman" w:cs="Times New Roman"/>
        </w:rPr>
        <w:t xml:space="preserve">, требования по данному пункту полностью совпадает с требованиями </w:t>
      </w:r>
      <w:r w:rsidR="00EC6B7E" w:rsidRPr="70E3EAC5">
        <w:rPr>
          <w:rFonts w:eastAsia="Times New Roman" w:cs="Times New Roman"/>
        </w:rPr>
        <w:t>устройства,</w:t>
      </w:r>
      <w:r w:rsidRPr="70E3EAC5">
        <w:rPr>
          <w:rFonts w:eastAsia="Times New Roman" w:cs="Times New Roman"/>
        </w:rPr>
        <w:t xml:space="preserve"> на котором будет установлено.</w:t>
      </w:r>
    </w:p>
    <w:p w14:paraId="62A404A5" w14:textId="0F214482" w:rsidR="00C81B7A" w:rsidRDefault="00BB5D2E" w:rsidP="001B4540">
      <w:pPr>
        <w:pStyle w:val="3"/>
        <w:rPr>
          <w:rFonts w:eastAsia="Times New Roman"/>
        </w:rPr>
      </w:pPr>
      <w:bookmarkStart w:id="26" w:name="_Toc151542399"/>
      <w:r w:rsidRPr="70E3EAC5">
        <w:rPr>
          <w:rFonts w:eastAsia="Times New Roman"/>
        </w:rPr>
        <w:t xml:space="preserve">Требования </w:t>
      </w:r>
      <w:r w:rsidR="008D25ED" w:rsidRPr="70E3EAC5">
        <w:rPr>
          <w:rFonts w:eastAsia="Times New Roman"/>
        </w:rPr>
        <w:t>по</w:t>
      </w:r>
      <w:r w:rsidRPr="70E3EAC5">
        <w:rPr>
          <w:rFonts w:eastAsia="Times New Roman"/>
        </w:rPr>
        <w:t xml:space="preserve"> стандартизации и унификации</w:t>
      </w:r>
      <w:bookmarkEnd w:id="26"/>
    </w:p>
    <w:p w14:paraId="480FB6E0" w14:textId="78386FD2" w:rsidR="00C21089" w:rsidRPr="00D31455" w:rsidRDefault="00C21089" w:rsidP="001B4540">
      <w:r w:rsidRPr="70E3EAC5">
        <w:rPr>
          <w:rFonts w:eastAsia="Times New Roman" w:cs="Times New Roman"/>
        </w:rPr>
        <w:t>Разработка системы должна осущест</w:t>
      </w:r>
      <w:r>
        <w:t>вляться с использованием стандартных методологий функционального моделирования, таких как IDEF0</w:t>
      </w:r>
      <w:r w:rsidR="00D31455">
        <w:t>,</w:t>
      </w:r>
      <w:r>
        <w:t xml:space="preserve"> DFD</w:t>
      </w:r>
      <w:r w:rsidR="00D31455" w:rsidRPr="00D31455">
        <w:t xml:space="preserve">, </w:t>
      </w:r>
      <w:r w:rsidR="00D31455">
        <w:rPr>
          <w:lang w:val="en-US"/>
        </w:rPr>
        <w:t>UML</w:t>
      </w:r>
      <w:r w:rsidR="00D31455">
        <w:t xml:space="preserve">, </w:t>
      </w:r>
      <w:r w:rsidR="00D31455">
        <w:rPr>
          <w:lang w:val="en-US"/>
        </w:rPr>
        <w:t>PEP</w:t>
      </w:r>
      <w:r w:rsidR="00D31455" w:rsidRPr="00D31455">
        <w:t xml:space="preserve">8 </w:t>
      </w:r>
      <w:r w:rsidR="00D31455">
        <w:t xml:space="preserve">и </w:t>
      </w:r>
      <w:r w:rsidR="00D31455">
        <w:rPr>
          <w:lang w:val="en-US"/>
        </w:rPr>
        <w:t>SQL</w:t>
      </w:r>
      <w:r w:rsidR="00D31455" w:rsidRPr="00D31455">
        <w:t>2023</w:t>
      </w:r>
    </w:p>
    <w:p w14:paraId="1DE79953" w14:textId="77777777" w:rsidR="00C21089" w:rsidRDefault="00C21089" w:rsidP="001B4540">
      <w:r>
        <w:t>Написание комплекта документации регламентирует:</w:t>
      </w:r>
    </w:p>
    <w:p w14:paraId="58F1D8D9" w14:textId="77777777" w:rsidR="00C21089" w:rsidRDefault="00C21089" w:rsidP="001B4540">
      <w:pPr>
        <w:pStyle w:val="a0"/>
        <w:numPr>
          <w:ilvl w:val="0"/>
          <w:numId w:val="24"/>
        </w:numPr>
      </w:pPr>
      <w:r>
        <w:t>ГОСТ 19.201–78</w:t>
      </w:r>
      <w:r>
        <w:rPr>
          <w:lang w:val="en-US"/>
        </w:rPr>
        <w:t>;</w:t>
      </w:r>
    </w:p>
    <w:p w14:paraId="5118D28D" w14:textId="77777777" w:rsidR="00C21089" w:rsidRDefault="00C21089" w:rsidP="001B4540">
      <w:pPr>
        <w:pStyle w:val="a0"/>
        <w:numPr>
          <w:ilvl w:val="0"/>
          <w:numId w:val="24"/>
        </w:numPr>
      </w:pPr>
      <w:r>
        <w:t>ГОСТ 34.602–2020</w:t>
      </w:r>
      <w:r>
        <w:rPr>
          <w:lang w:val="en-US"/>
        </w:rPr>
        <w:t>;</w:t>
      </w:r>
    </w:p>
    <w:p w14:paraId="521E2F1A" w14:textId="5456041A" w:rsidR="00C21089" w:rsidRPr="00C21089" w:rsidRDefault="00C21089" w:rsidP="001B4540">
      <w:pPr>
        <w:pStyle w:val="a0"/>
        <w:numPr>
          <w:ilvl w:val="0"/>
          <w:numId w:val="24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13ADC7A6" w14:textId="59D618C5" w:rsidR="00BB5D2E" w:rsidRDefault="0077307A" w:rsidP="001B4540">
      <w:pPr>
        <w:pStyle w:val="2"/>
      </w:pPr>
      <w:bookmarkStart w:id="27" w:name="_Toc151542400"/>
      <w:r>
        <w:t xml:space="preserve">Требования к </w:t>
      </w:r>
      <w:r w:rsidR="00934FC5">
        <w:t>техническому обеспечению</w:t>
      </w:r>
      <w:bookmarkEnd w:id="27"/>
    </w:p>
    <w:p w14:paraId="058125DF" w14:textId="24F0D205" w:rsidR="006572F6" w:rsidRPr="006572F6" w:rsidRDefault="00B764E6" w:rsidP="001B4540">
      <w:pPr>
        <w:ind w:firstLine="710"/>
      </w:pPr>
      <w:r>
        <w:t>П</w:t>
      </w:r>
      <w:r w:rsidR="006572F6">
        <w:t>редоставляются требования к устройству, на котором будет работать программа</w:t>
      </w:r>
      <w:r w:rsidR="006572F6" w:rsidRPr="006572F6">
        <w:t>:</w:t>
      </w:r>
    </w:p>
    <w:p w14:paraId="2514D115" w14:textId="573BFF3F" w:rsidR="0081425A" w:rsidRPr="00E66C57" w:rsidRDefault="006572F6" w:rsidP="001B4540">
      <w:pPr>
        <w:pStyle w:val="a0"/>
      </w:pPr>
      <w:r w:rsidRPr="00E66C57">
        <w:t>р</w:t>
      </w:r>
      <w:r w:rsidR="0081425A" w:rsidRPr="00E66C57">
        <w:t xml:space="preserve">азмер ОЗУ: </w:t>
      </w:r>
      <w:r w:rsidR="001520EB">
        <w:t>2</w:t>
      </w:r>
      <w:r w:rsidR="0081425A" w:rsidRPr="00E66C57">
        <w:t xml:space="preserve"> ГБ</w:t>
      </w:r>
      <w:r w:rsidR="006D0AA5" w:rsidRPr="00E66C57">
        <w:rPr>
          <w:lang w:val="en-US"/>
        </w:rPr>
        <w:t>;</w:t>
      </w:r>
    </w:p>
    <w:p w14:paraId="3742EDBD" w14:textId="3CD47093" w:rsidR="0081425A" w:rsidRPr="00E66C57" w:rsidRDefault="001520EB" w:rsidP="001B4540">
      <w:pPr>
        <w:pStyle w:val="a0"/>
      </w:pPr>
      <w:r>
        <w:t>подключение к интернету</w:t>
      </w:r>
      <w:r w:rsidR="006D0AA5" w:rsidRPr="00E66C57">
        <w:rPr>
          <w:lang w:val="en-US"/>
        </w:rPr>
        <w:t>;</w:t>
      </w:r>
    </w:p>
    <w:p w14:paraId="43786E85" w14:textId="5980E5B3" w:rsidR="00934FC5" w:rsidRPr="00E66C57" w:rsidRDefault="006572F6" w:rsidP="001B4540">
      <w:pPr>
        <w:pStyle w:val="a0"/>
      </w:pPr>
      <w:r w:rsidRPr="00E66C57">
        <w:t>р</w:t>
      </w:r>
      <w:r w:rsidR="0081425A" w:rsidRPr="00E66C57">
        <w:t xml:space="preserve">азмер встроенной памяти: от </w:t>
      </w:r>
      <w:r w:rsidR="001520EB">
        <w:t>1 ГБ</w:t>
      </w:r>
      <w:r w:rsidR="006D0AA5" w:rsidRPr="00E66C57">
        <w:t>.</w:t>
      </w:r>
    </w:p>
    <w:p w14:paraId="57A4D288" w14:textId="40F8F817" w:rsidR="00B2756C" w:rsidRPr="00E66C57" w:rsidRDefault="00B2756C" w:rsidP="001B4540">
      <w:pPr>
        <w:pStyle w:val="a0"/>
      </w:pPr>
      <w:r w:rsidRPr="00E66C57">
        <w:t xml:space="preserve">Процессор: </w:t>
      </w:r>
      <w:r w:rsidR="00AD2F2D" w:rsidRPr="00E66C57">
        <w:t>20</w:t>
      </w:r>
      <w:r w:rsidRPr="00E66C57">
        <w:t xml:space="preserve"> ГГц или более</w:t>
      </w:r>
      <w:r w:rsidRPr="00E66C57">
        <w:rPr>
          <w:lang w:val="en-US"/>
        </w:rPr>
        <w:t>;</w:t>
      </w:r>
    </w:p>
    <w:p w14:paraId="04E6AE82" w14:textId="0D11790C" w:rsidR="00B2756C" w:rsidRPr="00E66C57" w:rsidRDefault="00B2756C" w:rsidP="001B4540">
      <w:pPr>
        <w:pStyle w:val="a0"/>
      </w:pPr>
      <w:r w:rsidRPr="00E66C57">
        <w:t>Дисплей: Минимальное разрешение экрана</w:t>
      </w:r>
      <w:r w:rsidR="00E66C57">
        <w:t xml:space="preserve"> </w:t>
      </w:r>
      <w:r w:rsidR="001520EB">
        <w:t>800х800</w:t>
      </w:r>
      <w:r w:rsidRPr="00E66C57">
        <w:t>.</w:t>
      </w:r>
    </w:p>
    <w:p w14:paraId="46661122" w14:textId="38673DFB" w:rsidR="00EB6EAF" w:rsidRDefault="001D2D71" w:rsidP="001B4540">
      <w:pPr>
        <w:pStyle w:val="2"/>
        <w:rPr>
          <w:rFonts w:eastAsia="Times New Roman"/>
        </w:rPr>
      </w:pPr>
      <w:bookmarkStart w:id="28" w:name="_Toc151542401"/>
      <w:r w:rsidRPr="70E3EAC5">
        <w:rPr>
          <w:rFonts w:eastAsia="Times New Roman"/>
        </w:rPr>
        <w:t xml:space="preserve">Требование </w:t>
      </w:r>
      <w:r w:rsidR="00C51324" w:rsidRPr="70E3EAC5">
        <w:rPr>
          <w:rFonts w:eastAsia="Times New Roman"/>
        </w:rPr>
        <w:t>к лингвистическому обеспечению</w:t>
      </w:r>
      <w:bookmarkEnd w:id="28"/>
    </w:p>
    <w:p w14:paraId="7ECB9059" w14:textId="25809D0F" w:rsidR="00C51324" w:rsidRPr="00E63B6F" w:rsidRDefault="00123133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Приложение должно быть разработано на языке программирования</w:t>
      </w:r>
      <w:r w:rsidR="00A21588" w:rsidRPr="70E3EAC5">
        <w:rPr>
          <w:rFonts w:eastAsia="Times New Roman" w:cs="Times New Roman"/>
        </w:rPr>
        <w:t xml:space="preserve"> </w:t>
      </w:r>
      <w:r w:rsidR="00A21588" w:rsidRPr="70E3EAC5">
        <w:rPr>
          <w:rFonts w:eastAsia="Times New Roman" w:cs="Times New Roman"/>
          <w:lang w:val="en-US"/>
        </w:rPr>
        <w:t>Python</w:t>
      </w:r>
      <w:r w:rsidR="00E63B6F">
        <w:rPr>
          <w:rFonts w:eastAsia="Times New Roman" w:cs="Times New Roman"/>
        </w:rPr>
        <w:t xml:space="preserve">. </w:t>
      </w:r>
      <w:r w:rsidR="002154DD" w:rsidRPr="70E3EAC5">
        <w:rPr>
          <w:rFonts w:eastAsia="Times New Roman" w:cs="Times New Roman"/>
        </w:rPr>
        <w:t xml:space="preserve">Приложение </w:t>
      </w:r>
      <w:r w:rsidR="00B837BE" w:rsidRPr="70E3EAC5">
        <w:rPr>
          <w:rFonts w:eastAsia="Times New Roman" w:cs="Times New Roman"/>
        </w:rPr>
        <w:t xml:space="preserve">должно </w:t>
      </w:r>
      <w:r w:rsidR="0067186D" w:rsidRPr="70E3EAC5">
        <w:rPr>
          <w:rFonts w:eastAsia="Times New Roman" w:cs="Times New Roman"/>
        </w:rPr>
        <w:t>предусматривать русский язык</w:t>
      </w:r>
      <w:r w:rsidR="00D31455" w:rsidRPr="00E63B6F">
        <w:rPr>
          <w:rFonts w:eastAsia="Times New Roman" w:cs="Times New Roman"/>
        </w:rPr>
        <w:t xml:space="preserve"> </w:t>
      </w:r>
      <w:r w:rsidR="00D31455">
        <w:rPr>
          <w:rFonts w:eastAsia="Times New Roman" w:cs="Times New Roman"/>
        </w:rPr>
        <w:t xml:space="preserve">и язык запросов </w:t>
      </w:r>
      <w:r w:rsidR="00D31455">
        <w:rPr>
          <w:rFonts w:eastAsia="Times New Roman" w:cs="Times New Roman"/>
          <w:lang w:val="en-US"/>
        </w:rPr>
        <w:t>SQL</w:t>
      </w:r>
    </w:p>
    <w:p w14:paraId="17ECB3F0" w14:textId="420AC94A" w:rsidR="001B7FD4" w:rsidRDefault="007069E5" w:rsidP="001B4540">
      <w:pPr>
        <w:pStyle w:val="1"/>
        <w:jc w:val="both"/>
        <w:rPr>
          <w:rFonts w:eastAsia="Times New Roman"/>
        </w:rPr>
      </w:pPr>
      <w:bookmarkStart w:id="29" w:name="_Toc151542402"/>
      <w:r w:rsidRPr="70E3EAC5">
        <w:rPr>
          <w:rFonts w:eastAsia="Times New Roman"/>
        </w:rPr>
        <w:lastRenderedPageBreak/>
        <w:t>Требования к программной документации</w:t>
      </w:r>
      <w:bookmarkEnd w:id="29"/>
    </w:p>
    <w:p w14:paraId="32D8F26D" w14:textId="0087BBA1" w:rsidR="007069E5" w:rsidRDefault="007069E5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Состав программной документации должен включать в себя</w:t>
      </w:r>
      <w:r w:rsidR="00FC0232" w:rsidRPr="70E3EAC5">
        <w:rPr>
          <w:rFonts w:eastAsia="Times New Roman" w:cs="Times New Roman"/>
        </w:rPr>
        <w:t>:</w:t>
      </w:r>
    </w:p>
    <w:p w14:paraId="7235D0D3" w14:textId="0E605CEB" w:rsidR="00FC0232" w:rsidRDefault="000C0CEF" w:rsidP="001B4540">
      <w:pPr>
        <w:pStyle w:val="a0"/>
        <w:rPr>
          <w:rFonts w:eastAsia="Times New Roman" w:cs="Times New Roman"/>
        </w:rPr>
      </w:pPr>
      <w:r w:rsidRPr="70E3EAC5">
        <w:rPr>
          <w:rFonts w:eastAsia="Times New Roman" w:cs="Times New Roman"/>
        </w:rPr>
        <w:t>т</w:t>
      </w:r>
      <w:r w:rsidR="00FC0232" w:rsidRPr="70E3EAC5">
        <w:rPr>
          <w:rFonts w:eastAsia="Times New Roman" w:cs="Times New Roman"/>
        </w:rPr>
        <w:t>ехническое задание;</w:t>
      </w:r>
    </w:p>
    <w:p w14:paraId="53778183" w14:textId="32F1C887" w:rsidR="00945750" w:rsidRDefault="00945750" w:rsidP="001B4540">
      <w:pPr>
        <w:pStyle w:val="a0"/>
        <w:rPr>
          <w:rFonts w:eastAsia="Times New Roman" w:cs="Times New Roman"/>
        </w:rPr>
      </w:pPr>
      <w:r>
        <w:rPr>
          <w:rFonts w:eastAsia="Times New Roman" w:cs="Times New Roman"/>
        </w:rPr>
        <w:t>исходный код</w:t>
      </w:r>
    </w:p>
    <w:p w14:paraId="15BA9205" w14:textId="4FB91842" w:rsidR="00945750" w:rsidRDefault="00945750" w:rsidP="001B4540">
      <w:pPr>
        <w:pStyle w:val="a0"/>
        <w:rPr>
          <w:rFonts w:eastAsia="Times New Roman" w:cs="Times New Roman"/>
        </w:rPr>
      </w:pPr>
      <w:r>
        <w:rPr>
          <w:rFonts w:eastAsia="Times New Roman" w:cs="Times New Roman"/>
        </w:rPr>
        <w:t>курсовой проект</w:t>
      </w:r>
    </w:p>
    <w:p w14:paraId="79BF4223" w14:textId="058E2E9B" w:rsidR="00945750" w:rsidRPr="006D6B64" w:rsidRDefault="00945750" w:rsidP="001B4540">
      <w:pPr>
        <w:pStyle w:val="a0"/>
        <w:rPr>
          <w:rFonts w:eastAsia="Times New Roman" w:cs="Times New Roman"/>
        </w:rPr>
      </w:pPr>
      <w:r w:rsidRPr="006D6B64">
        <w:rPr>
          <w:rFonts w:eastAsia="Times New Roman" w:cs="Times New Roman"/>
        </w:rPr>
        <w:t>пояснительная записка</w:t>
      </w:r>
    </w:p>
    <w:p w14:paraId="3E702F18" w14:textId="27F119AE" w:rsidR="00FC0232" w:rsidRDefault="00FC0232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br w:type="page"/>
      </w:r>
    </w:p>
    <w:p w14:paraId="6772F742" w14:textId="1A80103E" w:rsidR="007069E5" w:rsidRDefault="00FC0232" w:rsidP="001B4540">
      <w:pPr>
        <w:pStyle w:val="1"/>
        <w:jc w:val="both"/>
        <w:rPr>
          <w:rFonts w:eastAsia="Times New Roman"/>
        </w:rPr>
      </w:pPr>
      <w:bookmarkStart w:id="30" w:name="_Toc151542403"/>
      <w:r w:rsidRPr="70E3EAC5">
        <w:rPr>
          <w:rFonts w:eastAsia="Times New Roman"/>
        </w:rPr>
        <w:lastRenderedPageBreak/>
        <w:t>Стадии и этапы разработки</w:t>
      </w:r>
      <w:bookmarkEnd w:id="30"/>
    </w:p>
    <w:p w14:paraId="3E10830B" w14:textId="1A7CFEFD" w:rsidR="00FC0232" w:rsidRDefault="00FC0232" w:rsidP="001B4540">
      <w:pPr>
        <w:pStyle w:val="2"/>
        <w:rPr>
          <w:rFonts w:eastAsia="Times New Roman"/>
        </w:rPr>
      </w:pPr>
      <w:bookmarkStart w:id="31" w:name="_Toc151542404"/>
      <w:r w:rsidRPr="70E3EAC5">
        <w:rPr>
          <w:rFonts w:eastAsia="Times New Roman"/>
        </w:rPr>
        <w:t>Стадии разработки</w:t>
      </w:r>
      <w:bookmarkEnd w:id="31"/>
    </w:p>
    <w:p w14:paraId="0B2EB907" w14:textId="36E1CE11" w:rsidR="00FC0232" w:rsidRDefault="00FC0232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Разработка должна быть проведена в три стадии:</w:t>
      </w:r>
    </w:p>
    <w:p w14:paraId="0FAB3A12" w14:textId="41257A43" w:rsidR="00FC0232" w:rsidRPr="00145FD4" w:rsidRDefault="000C0CEF" w:rsidP="001B4540">
      <w:pPr>
        <w:pStyle w:val="a0"/>
        <w:rPr>
          <w:rFonts w:eastAsia="Times New Roman" w:cs="Times New Roman"/>
        </w:rPr>
      </w:pPr>
      <w:r w:rsidRPr="70E3EAC5">
        <w:rPr>
          <w:rFonts w:eastAsia="Times New Roman" w:cs="Times New Roman"/>
        </w:rPr>
        <w:t>р</w:t>
      </w:r>
      <w:r w:rsidR="00FC0232" w:rsidRPr="70E3EAC5">
        <w:rPr>
          <w:rFonts w:eastAsia="Times New Roman" w:cs="Times New Roman"/>
        </w:rPr>
        <w:t>азработка ТЗ;</w:t>
      </w:r>
    </w:p>
    <w:p w14:paraId="721C555A" w14:textId="2F0BFC46" w:rsidR="00FC0232" w:rsidRPr="00145FD4" w:rsidRDefault="000C0CEF" w:rsidP="001B4540">
      <w:pPr>
        <w:pStyle w:val="a0"/>
        <w:rPr>
          <w:rFonts w:eastAsia="Times New Roman" w:cs="Times New Roman"/>
        </w:rPr>
      </w:pPr>
      <w:r w:rsidRPr="70E3EAC5">
        <w:rPr>
          <w:rFonts w:eastAsia="Times New Roman" w:cs="Times New Roman"/>
        </w:rPr>
        <w:t>р</w:t>
      </w:r>
      <w:r w:rsidR="00FC0232" w:rsidRPr="70E3EAC5">
        <w:rPr>
          <w:rFonts w:eastAsia="Times New Roman" w:cs="Times New Roman"/>
        </w:rPr>
        <w:t>абочее проектирование;</w:t>
      </w:r>
    </w:p>
    <w:p w14:paraId="3B16BA22" w14:textId="22A0B9D8" w:rsidR="00FC0232" w:rsidRPr="00145FD4" w:rsidRDefault="000C0CEF" w:rsidP="001B4540">
      <w:pPr>
        <w:pStyle w:val="a0"/>
        <w:rPr>
          <w:rFonts w:eastAsia="Times New Roman" w:cs="Times New Roman"/>
          <w:lang w:val="en-US"/>
        </w:rPr>
      </w:pPr>
      <w:r w:rsidRPr="70E3EAC5">
        <w:rPr>
          <w:rFonts w:eastAsia="Times New Roman" w:cs="Times New Roman"/>
        </w:rPr>
        <w:t>в</w:t>
      </w:r>
      <w:r w:rsidR="00FC0232" w:rsidRPr="70E3EAC5">
        <w:rPr>
          <w:rFonts w:eastAsia="Times New Roman" w:cs="Times New Roman"/>
        </w:rPr>
        <w:t>недрение</w:t>
      </w:r>
      <w:r w:rsidR="006D0AA5" w:rsidRPr="70E3EAC5">
        <w:rPr>
          <w:rFonts w:eastAsia="Times New Roman" w:cs="Times New Roman"/>
          <w:lang w:val="en-US"/>
        </w:rPr>
        <w:t>.</w:t>
      </w:r>
    </w:p>
    <w:p w14:paraId="36DCC26F" w14:textId="0300B816" w:rsidR="00FC0232" w:rsidRDefault="00FC0232" w:rsidP="001B4540">
      <w:pPr>
        <w:pStyle w:val="2"/>
        <w:rPr>
          <w:rFonts w:eastAsia="Times New Roman"/>
        </w:rPr>
      </w:pPr>
      <w:bookmarkStart w:id="32" w:name="_Toc151542405"/>
      <w:r w:rsidRPr="70E3EAC5">
        <w:rPr>
          <w:rFonts w:eastAsia="Times New Roman"/>
        </w:rPr>
        <w:t>Этапы разработки приложения</w:t>
      </w:r>
      <w:bookmarkEnd w:id="32"/>
    </w:p>
    <w:p w14:paraId="4DA2DC0A" w14:textId="3D937F93" w:rsidR="00FC0232" w:rsidRDefault="00FC0232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Разработка</w:t>
      </w:r>
      <w:r w:rsidR="00BD2FBF" w:rsidRPr="70E3EAC5">
        <w:rPr>
          <w:rFonts w:eastAsia="Times New Roman" w:cs="Times New Roman"/>
        </w:rPr>
        <w:t xml:space="preserve"> приложения происходит в следующие этапы: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99"/>
        <w:gridCol w:w="2111"/>
        <w:gridCol w:w="1839"/>
        <w:gridCol w:w="2551"/>
        <w:gridCol w:w="1695"/>
      </w:tblGrid>
      <w:tr w:rsidR="00DF7EF9" w14:paraId="007238FF" w14:textId="77777777" w:rsidTr="008D4C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99" w:type="dxa"/>
          </w:tcPr>
          <w:p w14:paraId="2EA6029E" w14:textId="2FD7013C" w:rsidR="00BD2FBF" w:rsidRPr="00BD2FBF" w:rsidRDefault="00BD2FBF" w:rsidP="001B4540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№ этапа</w:t>
            </w:r>
          </w:p>
        </w:tc>
        <w:tc>
          <w:tcPr>
            <w:tcW w:w="2111" w:type="dxa"/>
          </w:tcPr>
          <w:p w14:paraId="31BF40B7" w14:textId="7901FBA5" w:rsidR="00BD2FBF" w:rsidRDefault="00BD2FBF" w:rsidP="001B4540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Наименование этапа</w:t>
            </w:r>
          </w:p>
        </w:tc>
        <w:tc>
          <w:tcPr>
            <w:tcW w:w="1839" w:type="dxa"/>
          </w:tcPr>
          <w:p w14:paraId="112273BE" w14:textId="224A7E03" w:rsidR="00BD2FBF" w:rsidRDefault="00BD2FBF" w:rsidP="001B4540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Длительность</w:t>
            </w:r>
          </w:p>
        </w:tc>
        <w:tc>
          <w:tcPr>
            <w:tcW w:w="2551" w:type="dxa"/>
          </w:tcPr>
          <w:p w14:paraId="71BEE988" w14:textId="035C635E" w:rsidR="00BD2FBF" w:rsidRDefault="00BD2FBF" w:rsidP="001B4540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Состав работ</w:t>
            </w:r>
          </w:p>
        </w:tc>
        <w:tc>
          <w:tcPr>
            <w:tcW w:w="1695" w:type="dxa"/>
          </w:tcPr>
          <w:p w14:paraId="4411F85F" w14:textId="3D83D2E2" w:rsidR="00BD2FBF" w:rsidRDefault="00BD2FBF" w:rsidP="001B4540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Результат</w:t>
            </w:r>
          </w:p>
        </w:tc>
      </w:tr>
      <w:tr w:rsidR="00DF7EF9" w14:paraId="4F3EC7DD" w14:textId="77777777" w:rsidTr="008D4C2C">
        <w:tc>
          <w:tcPr>
            <w:tcW w:w="1999" w:type="dxa"/>
          </w:tcPr>
          <w:p w14:paraId="52BAB387" w14:textId="16D05EB6" w:rsidR="00BD2FBF" w:rsidRDefault="00AD2F2D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1</w:t>
            </w:r>
          </w:p>
        </w:tc>
        <w:tc>
          <w:tcPr>
            <w:tcW w:w="2111" w:type="dxa"/>
          </w:tcPr>
          <w:p w14:paraId="5F86265F" w14:textId="74870ED6" w:rsidR="00BD2FBF" w:rsidRDefault="00BD2FBF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Т</w:t>
            </w:r>
            <w:r w:rsidR="00DF7EF9" w:rsidRPr="70E3EAC5">
              <w:rPr>
                <w:rFonts w:eastAsia="Times New Roman" w:cs="Times New Roman"/>
              </w:rPr>
              <w:t>ехническое задание</w:t>
            </w:r>
          </w:p>
        </w:tc>
        <w:tc>
          <w:tcPr>
            <w:tcW w:w="1839" w:type="dxa"/>
          </w:tcPr>
          <w:p w14:paraId="387AECAB" w14:textId="0CFB4898" w:rsidR="00BD2FBF" w:rsidRDefault="00AD2F2D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2</w:t>
            </w:r>
            <w:r w:rsidR="00E127A8" w:rsidRPr="70E3EAC5">
              <w:rPr>
                <w:rFonts w:eastAsia="Times New Roman" w:cs="Times New Roman"/>
              </w:rPr>
              <w:t xml:space="preserve"> недели</w:t>
            </w:r>
          </w:p>
        </w:tc>
        <w:tc>
          <w:tcPr>
            <w:tcW w:w="2551" w:type="dxa"/>
          </w:tcPr>
          <w:p w14:paraId="5ED63403" w14:textId="4A2723D6" w:rsidR="00BD2FBF" w:rsidRDefault="00DF7EF9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При выполнении данного этапа должно быть разработано и утверждено ТЗ</w:t>
            </w:r>
          </w:p>
        </w:tc>
        <w:tc>
          <w:tcPr>
            <w:tcW w:w="1695" w:type="dxa"/>
          </w:tcPr>
          <w:p w14:paraId="72F58814" w14:textId="5DD5AEDD" w:rsidR="00BD2FBF" w:rsidRDefault="00DF7EF9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Написанное ТЗ</w:t>
            </w:r>
            <w:r w:rsidR="00945750">
              <w:rPr>
                <w:rFonts w:eastAsia="Times New Roman" w:cs="Times New Roman"/>
              </w:rPr>
              <w:t>,</w:t>
            </w:r>
          </w:p>
          <w:p w14:paraId="5A963366" w14:textId="3B2A38E6" w:rsidR="00945750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приложение А.</w:t>
            </w:r>
          </w:p>
        </w:tc>
      </w:tr>
      <w:tr w:rsidR="00DF7EF9" w14:paraId="6360ED64" w14:textId="77777777" w:rsidTr="008D4C2C">
        <w:tc>
          <w:tcPr>
            <w:tcW w:w="1999" w:type="dxa"/>
          </w:tcPr>
          <w:p w14:paraId="36865422" w14:textId="4B0BBFF5" w:rsidR="00BD2FBF" w:rsidRDefault="00AD2F2D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2</w:t>
            </w:r>
          </w:p>
        </w:tc>
        <w:tc>
          <w:tcPr>
            <w:tcW w:w="2111" w:type="dxa"/>
          </w:tcPr>
          <w:p w14:paraId="5A5676F0" w14:textId="40C8EDB7" w:rsidR="00BD2FBF" w:rsidRDefault="00BD2FBF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Проектирование</w:t>
            </w:r>
          </w:p>
        </w:tc>
        <w:tc>
          <w:tcPr>
            <w:tcW w:w="1839" w:type="dxa"/>
          </w:tcPr>
          <w:p w14:paraId="421DC62E" w14:textId="08CD090F" w:rsidR="00BD2FBF" w:rsidRDefault="00E127A8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1 неделя</w:t>
            </w:r>
          </w:p>
        </w:tc>
        <w:tc>
          <w:tcPr>
            <w:tcW w:w="2551" w:type="dxa"/>
          </w:tcPr>
          <w:p w14:paraId="1F147F35" w14:textId="0E1890AB" w:rsidR="00945750" w:rsidRDefault="00DF7EF9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В ходе работ должн</w:t>
            </w:r>
            <w:r w:rsidR="008D4C2C">
              <w:rPr>
                <w:rFonts w:eastAsia="Times New Roman" w:cs="Times New Roman"/>
              </w:rPr>
              <w:t>о</w:t>
            </w:r>
            <w:r w:rsidRPr="70E3EAC5">
              <w:rPr>
                <w:rFonts w:eastAsia="Times New Roman" w:cs="Times New Roman"/>
              </w:rPr>
              <w:t xml:space="preserve"> быть разработан</w:t>
            </w:r>
            <w:r w:rsidR="008D4C2C">
              <w:rPr>
                <w:rFonts w:eastAsia="Times New Roman" w:cs="Times New Roman"/>
              </w:rPr>
              <w:t>о</w:t>
            </w:r>
            <w:r w:rsidRPr="70E3EAC5">
              <w:rPr>
                <w:rFonts w:eastAsia="Times New Roman" w:cs="Times New Roman"/>
              </w:rPr>
              <w:t xml:space="preserve"> и утвержден</w:t>
            </w:r>
            <w:r w:rsidR="008D4C2C">
              <w:rPr>
                <w:rFonts w:eastAsia="Times New Roman" w:cs="Times New Roman"/>
              </w:rPr>
              <w:t>о</w:t>
            </w:r>
            <w:r w:rsidR="00945750">
              <w:rPr>
                <w:rFonts w:eastAsia="Times New Roman" w:cs="Times New Roman"/>
              </w:rPr>
              <w:t>:</w:t>
            </w:r>
          </w:p>
          <w:p w14:paraId="54DAD20F" w14:textId="3F70B119" w:rsidR="00945750" w:rsidRPr="005275E9" w:rsidRDefault="00945750" w:rsidP="00345991">
            <w:pPr>
              <w:ind w:firstLine="0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</w:rPr>
              <w:t>- БД</w:t>
            </w:r>
          </w:p>
          <w:p w14:paraId="31C2C142" w14:textId="77777777" w:rsidR="00945750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- интерфейс</w:t>
            </w:r>
          </w:p>
          <w:p w14:paraId="0B48A942" w14:textId="177CD054" w:rsidR="00BD2FBF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- архитектура ПО</w:t>
            </w:r>
          </w:p>
        </w:tc>
        <w:tc>
          <w:tcPr>
            <w:tcW w:w="1695" w:type="dxa"/>
          </w:tcPr>
          <w:p w14:paraId="7D91F495" w14:textId="74627B96" w:rsidR="00BD2FBF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ПЗ</w:t>
            </w:r>
          </w:p>
        </w:tc>
      </w:tr>
      <w:tr w:rsidR="00DF7EF9" w14:paraId="0281D11F" w14:textId="77777777" w:rsidTr="008D4C2C">
        <w:tc>
          <w:tcPr>
            <w:tcW w:w="1999" w:type="dxa"/>
          </w:tcPr>
          <w:p w14:paraId="187FF983" w14:textId="2818FE28" w:rsidR="00BD2FBF" w:rsidRDefault="00AD2F2D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3</w:t>
            </w:r>
          </w:p>
        </w:tc>
        <w:tc>
          <w:tcPr>
            <w:tcW w:w="2111" w:type="dxa"/>
          </w:tcPr>
          <w:p w14:paraId="0093C473" w14:textId="371B1FC9" w:rsidR="00BD2FBF" w:rsidRDefault="00BD2FBF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Написание кода ПО</w:t>
            </w:r>
          </w:p>
        </w:tc>
        <w:tc>
          <w:tcPr>
            <w:tcW w:w="1839" w:type="dxa"/>
          </w:tcPr>
          <w:p w14:paraId="3FE4298C" w14:textId="249456EC" w:rsidR="00BD2FBF" w:rsidRDefault="00E127A8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8 недель</w:t>
            </w:r>
          </w:p>
        </w:tc>
        <w:tc>
          <w:tcPr>
            <w:tcW w:w="2551" w:type="dxa"/>
          </w:tcPr>
          <w:p w14:paraId="2F1ABB6D" w14:textId="38A20896" w:rsidR="00BD2FBF" w:rsidRDefault="00DF7EF9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В ходе работ должен быть написан код в соответствии с ТЗ</w:t>
            </w:r>
          </w:p>
        </w:tc>
        <w:tc>
          <w:tcPr>
            <w:tcW w:w="1695" w:type="dxa"/>
          </w:tcPr>
          <w:p w14:paraId="2F950231" w14:textId="07E833C0" w:rsidR="00BD2FBF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Исходный код, приложение Б.</w:t>
            </w:r>
          </w:p>
        </w:tc>
      </w:tr>
      <w:tr w:rsidR="00DF7EF9" w14:paraId="57FEC2E8" w14:textId="77777777" w:rsidTr="008D4C2C">
        <w:tc>
          <w:tcPr>
            <w:tcW w:w="1999" w:type="dxa"/>
          </w:tcPr>
          <w:p w14:paraId="49403208" w14:textId="2D235FF4" w:rsidR="00BD2FBF" w:rsidRDefault="00AD2F2D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4</w:t>
            </w:r>
          </w:p>
        </w:tc>
        <w:tc>
          <w:tcPr>
            <w:tcW w:w="2111" w:type="dxa"/>
          </w:tcPr>
          <w:p w14:paraId="3ECC3759" w14:textId="6E085E7F" w:rsidR="00BD2FBF" w:rsidRPr="00BD2FBF" w:rsidRDefault="00BD2FBF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Тестирование программы</w:t>
            </w:r>
          </w:p>
        </w:tc>
        <w:tc>
          <w:tcPr>
            <w:tcW w:w="1839" w:type="dxa"/>
          </w:tcPr>
          <w:p w14:paraId="3B742507" w14:textId="5026628A" w:rsidR="00BD2FBF" w:rsidRDefault="00E127A8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3 недели</w:t>
            </w:r>
          </w:p>
        </w:tc>
        <w:tc>
          <w:tcPr>
            <w:tcW w:w="2551" w:type="dxa"/>
          </w:tcPr>
          <w:p w14:paraId="152F4A93" w14:textId="77777777" w:rsidR="00BD2FBF" w:rsidRDefault="00DF7EF9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ПО должно быть протестировано на</w:t>
            </w:r>
            <w:r w:rsidR="00945750">
              <w:rPr>
                <w:rFonts w:eastAsia="Times New Roman" w:cs="Times New Roman"/>
              </w:rPr>
              <w:t>:</w:t>
            </w:r>
          </w:p>
          <w:p w14:paraId="0A34D413" w14:textId="2A407742" w:rsidR="00945750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- интерфейс</w:t>
            </w:r>
          </w:p>
          <w:p w14:paraId="719E2758" w14:textId="5AFEB4C2" w:rsidR="00945750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- функции ПО</w:t>
            </w:r>
          </w:p>
          <w:p w14:paraId="71BD5342" w14:textId="7DECE60E" w:rsidR="00945750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- общее техническое состояние</w:t>
            </w:r>
          </w:p>
        </w:tc>
        <w:tc>
          <w:tcPr>
            <w:tcW w:w="1695" w:type="dxa"/>
          </w:tcPr>
          <w:p w14:paraId="07300364" w14:textId="0C17ECB3" w:rsidR="00BD2FBF" w:rsidRDefault="008D4C2C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Рабочая программа</w:t>
            </w:r>
          </w:p>
        </w:tc>
      </w:tr>
    </w:tbl>
    <w:p w14:paraId="45ACAA67" w14:textId="345C9C0C" w:rsidR="00B35ED1" w:rsidRDefault="00B35ED1" w:rsidP="001B4540">
      <w:pPr>
        <w:ind w:firstLine="0"/>
        <w:rPr>
          <w:rFonts w:eastAsia="Times New Roman" w:cs="Times New Roman"/>
        </w:rPr>
      </w:pPr>
      <w:r w:rsidRPr="70E3EAC5">
        <w:rPr>
          <w:rFonts w:eastAsia="Times New Roman" w:cs="Times New Roman"/>
        </w:rPr>
        <w:br w:type="page"/>
      </w:r>
    </w:p>
    <w:p w14:paraId="5FDB47EE" w14:textId="6EE8B484" w:rsidR="007069E5" w:rsidRDefault="00B35ED1" w:rsidP="001B4540">
      <w:pPr>
        <w:pStyle w:val="1"/>
        <w:jc w:val="both"/>
        <w:rPr>
          <w:rFonts w:eastAsia="Times New Roman"/>
        </w:rPr>
      </w:pPr>
      <w:bookmarkStart w:id="33" w:name="_Toc151542406"/>
      <w:r w:rsidRPr="70E3EAC5">
        <w:rPr>
          <w:rFonts w:eastAsia="Times New Roman"/>
        </w:rPr>
        <w:lastRenderedPageBreak/>
        <w:t>Порядок контроля и приёмки</w:t>
      </w:r>
      <w:bookmarkEnd w:id="33"/>
    </w:p>
    <w:p w14:paraId="2328CA61" w14:textId="363920F9" w:rsidR="00B35ED1" w:rsidRDefault="00B35ED1" w:rsidP="001B4540">
      <w:pPr>
        <w:pStyle w:val="2"/>
        <w:rPr>
          <w:rFonts w:eastAsia="Times New Roman"/>
        </w:rPr>
      </w:pPr>
      <w:bookmarkStart w:id="34" w:name="_Toc151542407"/>
      <w:r w:rsidRPr="70E3EAC5">
        <w:rPr>
          <w:rFonts w:eastAsia="Times New Roman"/>
        </w:rPr>
        <w:t>Виды испытаний</w:t>
      </w:r>
      <w:bookmarkEnd w:id="34"/>
    </w:p>
    <w:p w14:paraId="09D4AB1E" w14:textId="372ACEC7" w:rsidR="00B35ED1" w:rsidRDefault="00B35ED1" w:rsidP="001B4540">
      <w:r>
        <w:t>Во время испытаний проверить работу программы по следующим позициям</w:t>
      </w:r>
      <w:r w:rsidRPr="00B35ED1">
        <w:t>:</w:t>
      </w:r>
    </w:p>
    <w:p w14:paraId="004B6BE2" w14:textId="6782E93B" w:rsidR="00B35ED1" w:rsidRPr="00145FD4" w:rsidRDefault="0081425A" w:rsidP="001B4540">
      <w:pPr>
        <w:pStyle w:val="a0"/>
      </w:pPr>
      <w:r>
        <w:t>н</w:t>
      </w:r>
      <w:r w:rsidR="00B35ED1" w:rsidRPr="00145FD4">
        <w:t>абор функциональных тестов;</w:t>
      </w:r>
    </w:p>
    <w:p w14:paraId="61079FBC" w14:textId="71BB372C" w:rsidR="00B35ED1" w:rsidRPr="00145FD4" w:rsidRDefault="0081425A" w:rsidP="001B4540">
      <w:pPr>
        <w:pStyle w:val="a0"/>
      </w:pPr>
      <w:r>
        <w:t>к</w:t>
      </w:r>
      <w:r w:rsidR="00B35ED1" w:rsidRPr="00145FD4">
        <w:t>орректное функционирование заданных в ТЗ функций;</w:t>
      </w:r>
    </w:p>
    <w:p w14:paraId="3A255C48" w14:textId="3F35C3C8" w:rsidR="00B35ED1" w:rsidRPr="00145FD4" w:rsidRDefault="0081425A" w:rsidP="001B4540">
      <w:pPr>
        <w:pStyle w:val="a0"/>
      </w:pPr>
      <w:r>
        <w:t>в</w:t>
      </w:r>
      <w:r w:rsidR="00B35ED1" w:rsidRPr="00145FD4">
        <w:t xml:space="preserve">озможность функционирования на ОС </w:t>
      </w:r>
      <w:r w:rsidR="00B2756C">
        <w:rPr>
          <w:lang w:val="en-US"/>
        </w:rPr>
        <w:t>Windows</w:t>
      </w:r>
      <w:r w:rsidR="006D0AA5" w:rsidRPr="006D0AA5">
        <w:t>.</w:t>
      </w:r>
    </w:p>
    <w:p w14:paraId="6E5E6B41" w14:textId="79A35CC7" w:rsidR="00B64B66" w:rsidRDefault="00B64B66" w:rsidP="001B4540">
      <w:pPr>
        <w:pStyle w:val="2"/>
      </w:pPr>
      <w:bookmarkStart w:id="35" w:name="_Toc151542408"/>
      <w:r>
        <w:t>Общие требования</w:t>
      </w:r>
      <w:bookmarkEnd w:id="35"/>
    </w:p>
    <w:p w14:paraId="5AF6BED6" w14:textId="77777777" w:rsidR="008D4C2C" w:rsidRDefault="00B64B66" w:rsidP="001B4540">
      <w:r w:rsidRPr="00B64B66">
        <w:t xml:space="preserve">Испытания проводятся согласно Программе и </w:t>
      </w:r>
      <w:r w:rsidR="008D4C2C">
        <w:t xml:space="preserve">ТЗ </w:t>
      </w:r>
      <w:r w:rsidRPr="00B64B66">
        <w:t>комиссией, включающей представителей заказчика:</w:t>
      </w:r>
    </w:p>
    <w:p w14:paraId="4C9AABFB" w14:textId="60AE2CA9" w:rsidR="00B64B66" w:rsidRDefault="008D4C2C" w:rsidP="001B4540">
      <w:pPr>
        <w:pStyle w:val="a0"/>
        <w:numPr>
          <w:ilvl w:val="0"/>
          <w:numId w:val="29"/>
        </w:numPr>
      </w:pPr>
      <w:r>
        <w:t>п</w:t>
      </w:r>
      <w:r w:rsidR="00B64B66">
        <w:t>реподаватель дисциплины «МДК 06.0</w:t>
      </w:r>
      <w:r w:rsidR="006037AD">
        <w:t>2</w:t>
      </w:r>
      <w:r w:rsidR="00444821">
        <w:t>»</w:t>
      </w:r>
      <w:r w:rsidR="006037AD">
        <w:t xml:space="preserve"> и «МДК 05.01»</w:t>
      </w:r>
      <w:r w:rsidR="00444821">
        <w:t xml:space="preserve"> Самоделкин</w:t>
      </w:r>
      <w:r w:rsidR="00B64B66">
        <w:t xml:space="preserve"> П. А.</w:t>
      </w:r>
    </w:p>
    <w:p w14:paraId="32BFEBAF" w14:textId="333FC84B" w:rsidR="008D4C2C" w:rsidRDefault="008D4C2C" w:rsidP="001B4540">
      <w:pPr>
        <w:pStyle w:val="a0"/>
        <w:numPr>
          <w:ilvl w:val="0"/>
          <w:numId w:val="29"/>
        </w:numPr>
      </w:pPr>
      <w:r>
        <w:t>р</w:t>
      </w:r>
      <w:r w:rsidR="00444821">
        <w:t>уководитель образовательной программы 09.02.07 «Информационный системы и программирование»</w:t>
      </w:r>
      <w:r w:rsidR="00B64B66">
        <w:t xml:space="preserve"> </w:t>
      </w:r>
      <w:r>
        <w:t xml:space="preserve">Сергеева </w:t>
      </w:r>
      <w:r w:rsidR="00073D07">
        <w:t>Е. Г.</w:t>
      </w:r>
    </w:p>
    <w:p w14:paraId="25BF4AAA" w14:textId="6D9CFA19" w:rsidR="008D4C2C" w:rsidRDefault="008D4C2C" w:rsidP="001B4540">
      <w:pPr>
        <w:pStyle w:val="a0"/>
        <w:numPr>
          <w:ilvl w:val="0"/>
          <w:numId w:val="29"/>
        </w:numPr>
      </w:pPr>
      <w:r>
        <w:t>преподаватель дисциплины основ проектирования БД, Крутиков А. К</w:t>
      </w:r>
    </w:p>
    <w:p w14:paraId="291925C4" w14:textId="73313F97" w:rsidR="00043738" w:rsidRDefault="00B64B66" w:rsidP="001B4540">
      <w:r>
        <w:t>Комиссии должны быть предъявлены эксплуатационные документы, программа и доклад. Оценка результатов осуществляется комиссией коллегиально.</w:t>
      </w:r>
    </w:p>
    <w:p w14:paraId="66A42F61" w14:textId="77777777" w:rsidR="00CD194C" w:rsidRDefault="008D4C2C" w:rsidP="001B4540">
      <w:pPr>
        <w:spacing w:before="0" w:after="200" w:line="276" w:lineRule="auto"/>
        <w:ind w:firstLine="0"/>
        <w:contextualSpacing w:val="0"/>
        <w:rPr>
          <w:b/>
          <w:bCs/>
        </w:rPr>
      </w:pPr>
      <w:r>
        <w:br w:type="page"/>
      </w:r>
      <w:r w:rsidR="00CD194C" w:rsidRPr="00CD194C">
        <w:rPr>
          <w:b/>
          <w:bCs/>
        </w:rPr>
        <w:lastRenderedPageBreak/>
        <w:t>ПРИЛОЖЕНИЕ А.</w:t>
      </w:r>
    </w:p>
    <w:p w14:paraId="7D9B6405" w14:textId="01B00408" w:rsidR="00CD194C" w:rsidRDefault="00CD194C" w:rsidP="001B4540">
      <w:pPr>
        <w:spacing w:before="0" w:after="200" w:line="276" w:lineRule="auto"/>
        <w:ind w:firstLine="0"/>
        <w:contextualSpacing w:val="0"/>
      </w:pPr>
      <w:r w:rsidRPr="00CD194C">
        <w:rPr>
          <w:b/>
          <w:bCs/>
        </w:rPr>
        <w:t>ИСХОДНЫЙ КОД</w:t>
      </w:r>
    </w:p>
    <w:p w14:paraId="2061E0F8" w14:textId="57718BD5" w:rsidR="00CD194C" w:rsidRDefault="00CD194C" w:rsidP="001B4540">
      <w:pPr>
        <w:spacing w:before="0" w:after="200" w:line="276" w:lineRule="auto"/>
        <w:ind w:firstLine="0"/>
        <w:contextualSpacing w:val="0"/>
      </w:pPr>
    </w:p>
    <w:p w14:paraId="5008993B" w14:textId="74EB4239" w:rsidR="00CD194C" w:rsidRDefault="00CD194C" w:rsidP="001B4540">
      <w:pPr>
        <w:spacing w:before="0" w:after="200" w:line="276" w:lineRule="auto"/>
        <w:ind w:firstLine="0"/>
        <w:contextualSpacing w:val="0"/>
      </w:pPr>
      <w:r>
        <w:br w:type="page"/>
      </w:r>
    </w:p>
    <w:p w14:paraId="54F4AFAF" w14:textId="4B2574BF" w:rsidR="00CD194C" w:rsidRDefault="00CD194C" w:rsidP="001B4540">
      <w:pPr>
        <w:spacing w:before="0" w:after="200" w:line="276" w:lineRule="auto"/>
        <w:ind w:firstLine="0"/>
        <w:contextualSpacing w:val="0"/>
        <w:rPr>
          <w:b/>
          <w:bCs/>
        </w:rPr>
      </w:pPr>
      <w:r w:rsidRPr="00CD194C">
        <w:rPr>
          <w:b/>
          <w:bCs/>
        </w:rPr>
        <w:lastRenderedPageBreak/>
        <w:t xml:space="preserve">ПРИЛОЖЕНИЕ </w:t>
      </w:r>
      <w:r>
        <w:rPr>
          <w:b/>
          <w:bCs/>
        </w:rPr>
        <w:t>Б</w:t>
      </w:r>
      <w:r w:rsidRPr="00CD194C">
        <w:rPr>
          <w:b/>
          <w:bCs/>
        </w:rPr>
        <w:t>.</w:t>
      </w:r>
    </w:p>
    <w:p w14:paraId="4A04B8FF" w14:textId="514215D2" w:rsidR="00CD194C" w:rsidRDefault="00CD194C" w:rsidP="001B4540">
      <w:pPr>
        <w:spacing w:before="0" w:after="200" w:line="276" w:lineRule="auto"/>
        <w:ind w:firstLine="0"/>
        <w:contextualSpacing w:val="0"/>
      </w:pPr>
      <w:r>
        <w:rPr>
          <w:b/>
          <w:bCs/>
        </w:rPr>
        <w:t>ПОЯСНИТЕЛЬНАЯ ЗАПИСКА</w:t>
      </w:r>
    </w:p>
    <w:p w14:paraId="00588417" w14:textId="77777777" w:rsidR="00CD194C" w:rsidRDefault="00CD194C" w:rsidP="001B4540">
      <w:pPr>
        <w:spacing w:before="0" w:after="200" w:line="276" w:lineRule="auto"/>
        <w:ind w:firstLine="0"/>
        <w:contextualSpacing w:val="0"/>
      </w:pPr>
    </w:p>
    <w:p w14:paraId="25FA28BC" w14:textId="197F8B7B" w:rsidR="00CD194C" w:rsidRPr="00CD194C" w:rsidRDefault="00CD194C" w:rsidP="001B4540">
      <w:pPr>
        <w:spacing w:before="0" w:after="200" w:line="276" w:lineRule="auto"/>
        <w:ind w:firstLine="0"/>
        <w:contextualSpacing w:val="0"/>
      </w:pPr>
    </w:p>
    <w:sectPr w:rsidR="00CD194C" w:rsidRPr="00CD194C" w:rsidSect="00073D07">
      <w:headerReference w:type="default" r:id="rId31"/>
      <w:footerReference w:type="default" r:id="rId32"/>
      <w:pgSz w:w="11906" w:h="16838"/>
      <w:pgMar w:top="1134" w:right="567" w:bottom="1134" w:left="1134" w:header="567" w:footer="454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CE663" w14:textId="77777777" w:rsidR="00124391" w:rsidRDefault="00124391">
      <w:pPr>
        <w:spacing w:before="0" w:line="240" w:lineRule="auto"/>
      </w:pPr>
      <w:r>
        <w:separator/>
      </w:r>
    </w:p>
  </w:endnote>
  <w:endnote w:type="continuationSeparator" w:id="0">
    <w:p w14:paraId="21705F63" w14:textId="77777777" w:rsidR="00124391" w:rsidRDefault="00124391">
      <w:pPr>
        <w:spacing w:before="0" w:line="240" w:lineRule="auto"/>
      </w:pPr>
      <w:r>
        <w:continuationSeparator/>
      </w:r>
    </w:p>
  </w:endnote>
  <w:endnote w:type="continuationNotice" w:id="1">
    <w:p w14:paraId="2797C5C3" w14:textId="77777777" w:rsidR="00124391" w:rsidRDefault="00124391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70E3EAC5" w14:paraId="6E14A902" w14:textId="77777777" w:rsidTr="70E3EAC5">
      <w:trPr>
        <w:trHeight w:val="300"/>
      </w:trPr>
      <w:tc>
        <w:tcPr>
          <w:tcW w:w="3210" w:type="dxa"/>
        </w:tcPr>
        <w:p w14:paraId="31634161" w14:textId="0574A6B4" w:rsidR="70E3EAC5" w:rsidRDefault="70E3EAC5" w:rsidP="70E3EAC5">
          <w:pPr>
            <w:ind w:left="-115"/>
            <w:jc w:val="left"/>
          </w:pPr>
        </w:p>
      </w:tc>
      <w:tc>
        <w:tcPr>
          <w:tcW w:w="3210" w:type="dxa"/>
        </w:tcPr>
        <w:p w14:paraId="115D3D18" w14:textId="34620F42" w:rsidR="70E3EAC5" w:rsidRDefault="70E3EAC5" w:rsidP="70E3EAC5">
          <w:pPr>
            <w:jc w:val="center"/>
          </w:pPr>
        </w:p>
      </w:tc>
      <w:tc>
        <w:tcPr>
          <w:tcW w:w="3210" w:type="dxa"/>
        </w:tcPr>
        <w:p w14:paraId="195A692C" w14:textId="77714CE4" w:rsidR="70E3EAC5" w:rsidRDefault="70E3EAC5" w:rsidP="70E3EAC5">
          <w:pPr>
            <w:ind w:right="-115"/>
            <w:jc w:val="right"/>
          </w:pPr>
        </w:p>
      </w:tc>
    </w:tr>
  </w:tbl>
  <w:p w14:paraId="7AE8964A" w14:textId="57A63D0B" w:rsidR="70E3EAC5" w:rsidRDefault="70E3EAC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 w:val="0"/>
        <w:bCs/>
        <w:color w:val="BFBFBF" w:themeColor="background1" w:themeShade="BF"/>
        <w:sz w:val="24"/>
        <w:szCs w:val="24"/>
      </w:rPr>
      <w:id w:val="-1556233282"/>
      <w:docPartObj>
        <w:docPartGallery w:val="Page Numbers (Bottom of Page)"/>
        <w:docPartUnique/>
      </w:docPartObj>
    </w:sdtPr>
    <w:sdtContent>
      <w:p w14:paraId="0259110F" w14:textId="63410D11" w:rsidR="00073D07" w:rsidRPr="00073D07" w:rsidRDefault="00073D07">
        <w:pPr>
          <w:pStyle w:val="af"/>
          <w:rPr>
            <w:b w:val="0"/>
            <w:bCs/>
            <w:color w:val="BFBFBF" w:themeColor="background1" w:themeShade="BF"/>
            <w:sz w:val="24"/>
            <w:szCs w:val="24"/>
          </w:rPr>
        </w:pPr>
        <w:r w:rsidRPr="00073D07">
          <w:rPr>
            <w:b w:val="0"/>
            <w:bCs/>
            <w:color w:val="A6A6A6" w:themeColor="background1" w:themeShade="A6"/>
            <w:sz w:val="24"/>
            <w:szCs w:val="24"/>
          </w:rPr>
          <w:fldChar w:fldCharType="begin"/>
        </w:r>
        <w:r w:rsidRPr="00073D07">
          <w:rPr>
            <w:b w:val="0"/>
            <w:bCs/>
            <w:color w:val="A6A6A6" w:themeColor="background1" w:themeShade="A6"/>
            <w:sz w:val="24"/>
            <w:szCs w:val="24"/>
          </w:rPr>
          <w:instrText>PAGE   \* MERGEFORMAT</w:instrText>
        </w:r>
        <w:r w:rsidRPr="00073D07">
          <w:rPr>
            <w:b w:val="0"/>
            <w:bCs/>
            <w:color w:val="A6A6A6" w:themeColor="background1" w:themeShade="A6"/>
            <w:sz w:val="24"/>
            <w:szCs w:val="24"/>
          </w:rPr>
          <w:fldChar w:fldCharType="separate"/>
        </w:r>
        <w:r w:rsidRPr="00073D07">
          <w:rPr>
            <w:b w:val="0"/>
            <w:bCs/>
            <w:color w:val="A6A6A6" w:themeColor="background1" w:themeShade="A6"/>
            <w:sz w:val="24"/>
            <w:szCs w:val="24"/>
          </w:rPr>
          <w:t>2</w:t>
        </w:r>
        <w:r w:rsidRPr="00073D07">
          <w:rPr>
            <w:b w:val="0"/>
            <w:bCs/>
            <w:color w:val="A6A6A6" w:themeColor="background1" w:themeShade="A6"/>
            <w:sz w:val="24"/>
            <w:szCs w:val="24"/>
          </w:rPr>
          <w:fldChar w:fldCharType="end"/>
        </w:r>
      </w:p>
    </w:sdtContent>
  </w:sdt>
  <w:p w14:paraId="13C940D0" w14:textId="727C713A" w:rsidR="70E3EAC5" w:rsidRDefault="70E3EAC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192BB" w14:textId="77777777" w:rsidR="00124391" w:rsidRDefault="00124391" w:rsidP="00990EAC">
      <w:pPr>
        <w:spacing w:before="0" w:line="240" w:lineRule="auto"/>
      </w:pPr>
      <w:r>
        <w:separator/>
      </w:r>
    </w:p>
  </w:footnote>
  <w:footnote w:type="continuationSeparator" w:id="0">
    <w:p w14:paraId="7801C86B" w14:textId="77777777" w:rsidR="00124391" w:rsidRDefault="00124391" w:rsidP="00990EAC">
      <w:pPr>
        <w:spacing w:before="0" w:line="240" w:lineRule="auto"/>
      </w:pPr>
      <w:r>
        <w:continuationSeparator/>
      </w:r>
    </w:p>
  </w:footnote>
  <w:footnote w:type="continuationNotice" w:id="1">
    <w:p w14:paraId="04FA6359" w14:textId="77777777" w:rsidR="00124391" w:rsidRDefault="00124391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70E3EAC5" w14:paraId="57DC7E5A" w14:textId="77777777" w:rsidTr="70E3EAC5">
      <w:trPr>
        <w:trHeight w:val="300"/>
      </w:trPr>
      <w:tc>
        <w:tcPr>
          <w:tcW w:w="3210" w:type="dxa"/>
        </w:tcPr>
        <w:p w14:paraId="4FDA2965" w14:textId="20D7AA72" w:rsidR="70E3EAC5" w:rsidRDefault="70E3EAC5" w:rsidP="70E3EAC5">
          <w:pPr>
            <w:ind w:left="-115"/>
            <w:jc w:val="left"/>
          </w:pPr>
        </w:p>
      </w:tc>
      <w:tc>
        <w:tcPr>
          <w:tcW w:w="3210" w:type="dxa"/>
        </w:tcPr>
        <w:p w14:paraId="37334BA0" w14:textId="767B2532" w:rsidR="70E3EAC5" w:rsidRDefault="70E3EAC5" w:rsidP="70E3EAC5">
          <w:pPr>
            <w:jc w:val="center"/>
          </w:pPr>
        </w:p>
      </w:tc>
      <w:tc>
        <w:tcPr>
          <w:tcW w:w="3210" w:type="dxa"/>
        </w:tcPr>
        <w:p w14:paraId="71F5A7AD" w14:textId="2B1FE017" w:rsidR="70E3EAC5" w:rsidRDefault="70E3EAC5" w:rsidP="70E3EAC5">
          <w:pPr>
            <w:ind w:right="-115"/>
            <w:jc w:val="right"/>
          </w:pPr>
        </w:p>
      </w:tc>
    </w:tr>
  </w:tbl>
  <w:p w14:paraId="476F49B8" w14:textId="0051EA79" w:rsidR="70E3EAC5" w:rsidRDefault="70E3EAC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644DF93C" w:rsidR="0023221D" w:rsidRPr="00073D07" w:rsidRDefault="0023221D" w:rsidP="00073D07">
    <w:pPr>
      <w:pStyle w:val="ad"/>
      <w:ind w:firstLine="0"/>
      <w:rPr>
        <w:rStyle w:val="af1"/>
        <w:b/>
        <w:bCs/>
        <w:lang w:val="en-US"/>
      </w:rPr>
    </w:pP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88B7760"/>
    <w:multiLevelType w:val="hybridMultilevel"/>
    <w:tmpl w:val="EE862278"/>
    <w:lvl w:ilvl="0" w:tplc="145ECC2A">
      <w:start w:val="1"/>
      <w:numFmt w:val="bullet"/>
      <w:lvlText w:val=""/>
      <w:lvlJc w:val="left"/>
      <w:pPr>
        <w:ind w:left="27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8025BD"/>
    <w:multiLevelType w:val="hybridMultilevel"/>
    <w:tmpl w:val="18304CA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21D237A"/>
    <w:multiLevelType w:val="hybridMultilevel"/>
    <w:tmpl w:val="6AD62824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AD47E7A"/>
    <w:multiLevelType w:val="multilevel"/>
    <w:tmpl w:val="0B1C8540"/>
    <w:lvl w:ilvl="0">
      <w:start w:val="1"/>
      <w:numFmt w:val="decimal"/>
      <w:lvlText w:val="%1"/>
      <w:lvlJc w:val="left"/>
      <w:pPr>
        <w:ind w:left="1424" w:hanging="432"/>
      </w:pPr>
    </w:lvl>
    <w:lvl w:ilvl="1">
      <w:start w:val="1"/>
      <w:numFmt w:val="decimal"/>
      <w:lvlText w:val="%1.%2"/>
      <w:lvlJc w:val="left"/>
      <w:pPr>
        <w:ind w:left="213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CFF1C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AE2DAD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1424" w:hanging="432"/>
      </w:pPr>
    </w:lvl>
    <w:lvl w:ilvl="1">
      <w:start w:val="1"/>
      <w:numFmt w:val="decimal"/>
      <w:pStyle w:val="2"/>
      <w:lvlText w:val="%1.%2"/>
      <w:lvlJc w:val="left"/>
      <w:pPr>
        <w:ind w:left="1568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65E1980"/>
    <w:multiLevelType w:val="hybridMultilevel"/>
    <w:tmpl w:val="8ADC8556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9DD4606"/>
    <w:multiLevelType w:val="hybridMultilevel"/>
    <w:tmpl w:val="10202110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AE07DDF"/>
    <w:multiLevelType w:val="hybridMultilevel"/>
    <w:tmpl w:val="09E4CC70"/>
    <w:lvl w:ilvl="0" w:tplc="FFFFFFFF">
      <w:start w:val="1"/>
      <w:numFmt w:val="bullet"/>
      <w:pStyle w:val="a0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867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822EAE72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2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3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9D4BAE"/>
    <w:multiLevelType w:val="hybridMultilevel"/>
    <w:tmpl w:val="74AEC9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B11AC6"/>
    <w:multiLevelType w:val="hybridMultilevel"/>
    <w:tmpl w:val="A9328C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BC248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5B3C46"/>
    <w:multiLevelType w:val="hybridMultilevel"/>
    <w:tmpl w:val="38E294CE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43C6694"/>
    <w:multiLevelType w:val="hybridMultilevel"/>
    <w:tmpl w:val="21C4AEAC"/>
    <w:lvl w:ilvl="0" w:tplc="559843BE">
      <w:start w:val="25"/>
      <w:numFmt w:val="bullet"/>
      <w:lvlText w:val="-"/>
      <w:lvlJc w:val="left"/>
      <w:pPr>
        <w:ind w:left="121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760753F"/>
    <w:multiLevelType w:val="hybridMultilevel"/>
    <w:tmpl w:val="3D74E298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7FB1D55"/>
    <w:multiLevelType w:val="hybridMultilevel"/>
    <w:tmpl w:val="C9A67944"/>
    <w:lvl w:ilvl="0" w:tplc="C4DA768E">
      <w:start w:val="2"/>
      <w:numFmt w:val="bullet"/>
      <w:lvlText w:val="-"/>
      <w:lvlJc w:val="left"/>
      <w:pPr>
        <w:ind w:left="121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F5B11E2"/>
    <w:multiLevelType w:val="hybridMultilevel"/>
    <w:tmpl w:val="F52C56AE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1631B8A"/>
    <w:multiLevelType w:val="hybridMultilevel"/>
    <w:tmpl w:val="1D4436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FC7F03"/>
    <w:multiLevelType w:val="hybridMultilevel"/>
    <w:tmpl w:val="F426F7C4"/>
    <w:lvl w:ilvl="0" w:tplc="35E4DE4C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22B4956"/>
    <w:multiLevelType w:val="hybridMultilevel"/>
    <w:tmpl w:val="3580BE88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97A3B80"/>
    <w:multiLevelType w:val="hybridMultilevel"/>
    <w:tmpl w:val="04A47CD8"/>
    <w:lvl w:ilvl="0" w:tplc="0C161D2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2C94ED3"/>
    <w:multiLevelType w:val="hybridMultilevel"/>
    <w:tmpl w:val="9814C408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5" w15:restartNumberingAfterBreak="0">
    <w:nsid w:val="742327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8FD5DBE"/>
    <w:multiLevelType w:val="hybridMultilevel"/>
    <w:tmpl w:val="19DEBA36"/>
    <w:lvl w:ilvl="0" w:tplc="35E4DE4C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7D4B04CA"/>
    <w:multiLevelType w:val="hybridMultilevel"/>
    <w:tmpl w:val="13DE8976"/>
    <w:lvl w:ilvl="0" w:tplc="67CA26CE">
      <w:start w:val="1"/>
      <w:numFmt w:val="decimal"/>
      <w:lvlText w:val="%1."/>
      <w:lvlJc w:val="left"/>
      <w:pPr>
        <w:ind w:left="2123" w:hanging="12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 w16cid:durableId="425737993">
    <w:abstractNumId w:val="11"/>
  </w:num>
  <w:num w:numId="2" w16cid:durableId="1415978438">
    <w:abstractNumId w:val="0"/>
  </w:num>
  <w:num w:numId="3" w16cid:durableId="245506364">
    <w:abstractNumId w:val="12"/>
  </w:num>
  <w:num w:numId="4" w16cid:durableId="937326151">
    <w:abstractNumId w:val="4"/>
  </w:num>
  <w:num w:numId="5" w16cid:durableId="1424180541">
    <w:abstractNumId w:val="5"/>
  </w:num>
  <w:num w:numId="6" w16cid:durableId="1945764719">
    <w:abstractNumId w:val="17"/>
  </w:num>
  <w:num w:numId="7" w16cid:durableId="1455127020">
    <w:abstractNumId w:val="22"/>
  </w:num>
  <w:num w:numId="8" w16cid:durableId="2049645259">
    <w:abstractNumId w:val="29"/>
  </w:num>
  <w:num w:numId="9" w16cid:durableId="1172797538">
    <w:abstractNumId w:val="30"/>
  </w:num>
  <w:num w:numId="10" w16cid:durableId="1408923091">
    <w:abstractNumId w:val="20"/>
  </w:num>
  <w:num w:numId="11" w16cid:durableId="494303473">
    <w:abstractNumId w:val="26"/>
  </w:num>
  <w:num w:numId="12" w16cid:durableId="1121848434">
    <w:abstractNumId w:val="38"/>
  </w:num>
  <w:num w:numId="13" w16cid:durableId="788015">
    <w:abstractNumId w:val="13"/>
  </w:num>
  <w:num w:numId="14" w16cid:durableId="1650011001">
    <w:abstractNumId w:val="15"/>
  </w:num>
  <w:num w:numId="15" w16cid:durableId="1123502854">
    <w:abstractNumId w:val="8"/>
  </w:num>
  <w:num w:numId="16" w16cid:durableId="1746611264">
    <w:abstractNumId w:val="24"/>
  </w:num>
  <w:num w:numId="17" w16cid:durableId="1643579584">
    <w:abstractNumId w:val="35"/>
  </w:num>
  <w:num w:numId="18" w16cid:durableId="1548057993">
    <w:abstractNumId w:val="18"/>
  </w:num>
  <w:num w:numId="19" w16cid:durableId="343560550">
    <w:abstractNumId w:val="7"/>
  </w:num>
  <w:num w:numId="20" w16cid:durableId="1322268868">
    <w:abstractNumId w:val="2"/>
  </w:num>
  <w:num w:numId="21" w16cid:durableId="1576403775">
    <w:abstractNumId w:val="37"/>
  </w:num>
  <w:num w:numId="22" w16cid:durableId="1761833278">
    <w:abstractNumId w:val="27"/>
  </w:num>
  <w:num w:numId="23" w16cid:durableId="12817167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77111745">
    <w:abstractNumId w:val="32"/>
  </w:num>
  <w:num w:numId="25" w16cid:durableId="2053268377">
    <w:abstractNumId w:val="21"/>
  </w:num>
  <w:num w:numId="26" w16cid:durableId="161047392">
    <w:abstractNumId w:val="14"/>
  </w:num>
  <w:num w:numId="27" w16cid:durableId="1662153497">
    <w:abstractNumId w:val="33"/>
  </w:num>
  <w:num w:numId="28" w16cid:durableId="162815860">
    <w:abstractNumId w:val="6"/>
  </w:num>
  <w:num w:numId="29" w16cid:durableId="1047996338">
    <w:abstractNumId w:val="3"/>
  </w:num>
  <w:num w:numId="30" w16cid:durableId="1900894684">
    <w:abstractNumId w:val="16"/>
  </w:num>
  <w:num w:numId="31" w16cid:durableId="1320233282">
    <w:abstractNumId w:val="34"/>
  </w:num>
  <w:num w:numId="32" w16cid:durableId="6378054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050810399">
    <w:abstractNumId w:val="1"/>
  </w:num>
  <w:num w:numId="34" w16cid:durableId="1594702493">
    <w:abstractNumId w:val="31"/>
  </w:num>
  <w:num w:numId="35" w16cid:durableId="1298536065">
    <w:abstractNumId w:val="25"/>
  </w:num>
  <w:num w:numId="36" w16cid:durableId="1382362355">
    <w:abstractNumId w:val="23"/>
  </w:num>
  <w:num w:numId="37" w16cid:durableId="2068140114">
    <w:abstractNumId w:val="19"/>
  </w:num>
  <w:num w:numId="38" w16cid:durableId="2036956470">
    <w:abstractNumId w:val="9"/>
  </w:num>
  <w:num w:numId="39" w16cid:durableId="234246836">
    <w:abstractNumId w:val="10"/>
  </w:num>
  <w:num w:numId="40" w16cid:durableId="194924404">
    <w:abstractNumId w:val="28"/>
  </w:num>
  <w:num w:numId="41" w16cid:durableId="378356286">
    <w:abstractNumId w:val="3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26"/>
    <w:rsid w:val="0000190E"/>
    <w:rsid w:val="00003AF1"/>
    <w:rsid w:val="00005355"/>
    <w:rsid w:val="00011A17"/>
    <w:rsid w:val="00015480"/>
    <w:rsid w:val="00020C2C"/>
    <w:rsid w:val="00024473"/>
    <w:rsid w:val="000265D7"/>
    <w:rsid w:val="00032359"/>
    <w:rsid w:val="00033833"/>
    <w:rsid w:val="00035A26"/>
    <w:rsid w:val="00037B3E"/>
    <w:rsid w:val="00040D1E"/>
    <w:rsid w:val="0004336A"/>
    <w:rsid w:val="000434B0"/>
    <w:rsid w:val="00043738"/>
    <w:rsid w:val="00044093"/>
    <w:rsid w:val="00046056"/>
    <w:rsid w:val="00046B93"/>
    <w:rsid w:val="00051403"/>
    <w:rsid w:val="000558BD"/>
    <w:rsid w:val="00056834"/>
    <w:rsid w:val="0005745E"/>
    <w:rsid w:val="00061F64"/>
    <w:rsid w:val="00062C1A"/>
    <w:rsid w:val="000640B3"/>
    <w:rsid w:val="00066F6D"/>
    <w:rsid w:val="00073D07"/>
    <w:rsid w:val="0008146F"/>
    <w:rsid w:val="000934BA"/>
    <w:rsid w:val="00094729"/>
    <w:rsid w:val="00096EC7"/>
    <w:rsid w:val="0009769D"/>
    <w:rsid w:val="000A537A"/>
    <w:rsid w:val="000B70BE"/>
    <w:rsid w:val="000C0C5D"/>
    <w:rsid w:val="000C0CEF"/>
    <w:rsid w:val="000C2A5F"/>
    <w:rsid w:val="000C646F"/>
    <w:rsid w:val="000C7B86"/>
    <w:rsid w:val="000C7DE5"/>
    <w:rsid w:val="000D3006"/>
    <w:rsid w:val="000D38ED"/>
    <w:rsid w:val="000D3A15"/>
    <w:rsid w:val="000D4A36"/>
    <w:rsid w:val="000E1FC2"/>
    <w:rsid w:val="000E55BF"/>
    <w:rsid w:val="000E6490"/>
    <w:rsid w:val="001023B9"/>
    <w:rsid w:val="00104146"/>
    <w:rsid w:val="0011316B"/>
    <w:rsid w:val="001157C8"/>
    <w:rsid w:val="001223A9"/>
    <w:rsid w:val="00123133"/>
    <w:rsid w:val="001238DC"/>
    <w:rsid w:val="00124391"/>
    <w:rsid w:val="00125F99"/>
    <w:rsid w:val="001275E2"/>
    <w:rsid w:val="0013162A"/>
    <w:rsid w:val="0013287A"/>
    <w:rsid w:val="00145FD4"/>
    <w:rsid w:val="00150617"/>
    <w:rsid w:val="001520EB"/>
    <w:rsid w:val="00155A8D"/>
    <w:rsid w:val="0016119C"/>
    <w:rsid w:val="001673EC"/>
    <w:rsid w:val="00171B89"/>
    <w:rsid w:val="00172DBA"/>
    <w:rsid w:val="0019044F"/>
    <w:rsid w:val="001917BC"/>
    <w:rsid w:val="00192750"/>
    <w:rsid w:val="001A12C2"/>
    <w:rsid w:val="001A50A1"/>
    <w:rsid w:val="001B065B"/>
    <w:rsid w:val="001B077C"/>
    <w:rsid w:val="001B3C9B"/>
    <w:rsid w:val="001B4540"/>
    <w:rsid w:val="001B794F"/>
    <w:rsid w:val="001B7FD4"/>
    <w:rsid w:val="001C5DCD"/>
    <w:rsid w:val="001D0334"/>
    <w:rsid w:val="001D2D71"/>
    <w:rsid w:val="001E55B4"/>
    <w:rsid w:val="001F3C1A"/>
    <w:rsid w:val="001F5E9C"/>
    <w:rsid w:val="001F706A"/>
    <w:rsid w:val="00201509"/>
    <w:rsid w:val="002062B6"/>
    <w:rsid w:val="002154DD"/>
    <w:rsid w:val="0023221D"/>
    <w:rsid w:val="00234403"/>
    <w:rsid w:val="002346B6"/>
    <w:rsid w:val="0023485B"/>
    <w:rsid w:val="00234BD7"/>
    <w:rsid w:val="00241C37"/>
    <w:rsid w:val="00244671"/>
    <w:rsid w:val="00244AD0"/>
    <w:rsid w:val="002453BF"/>
    <w:rsid w:val="002469D0"/>
    <w:rsid w:val="00247206"/>
    <w:rsid w:val="002502BF"/>
    <w:rsid w:val="00263185"/>
    <w:rsid w:val="0026423B"/>
    <w:rsid w:val="00270C38"/>
    <w:rsid w:val="00276CAB"/>
    <w:rsid w:val="00277614"/>
    <w:rsid w:val="002830A2"/>
    <w:rsid w:val="00287E94"/>
    <w:rsid w:val="00292B29"/>
    <w:rsid w:val="002952BC"/>
    <w:rsid w:val="00296BBF"/>
    <w:rsid w:val="002973F4"/>
    <w:rsid w:val="002A514A"/>
    <w:rsid w:val="002A56D9"/>
    <w:rsid w:val="002A67E8"/>
    <w:rsid w:val="002C1982"/>
    <w:rsid w:val="002C3F00"/>
    <w:rsid w:val="002D354A"/>
    <w:rsid w:val="002D5B25"/>
    <w:rsid w:val="002D5ED0"/>
    <w:rsid w:val="002E28E9"/>
    <w:rsid w:val="002E2D3B"/>
    <w:rsid w:val="002F15DD"/>
    <w:rsid w:val="00303DC8"/>
    <w:rsid w:val="00305BB7"/>
    <w:rsid w:val="00307AAE"/>
    <w:rsid w:val="00311E97"/>
    <w:rsid w:val="00312254"/>
    <w:rsid w:val="00312F95"/>
    <w:rsid w:val="00317BF7"/>
    <w:rsid w:val="003214BA"/>
    <w:rsid w:val="00323F6E"/>
    <w:rsid w:val="00326605"/>
    <w:rsid w:val="003273DE"/>
    <w:rsid w:val="003377B6"/>
    <w:rsid w:val="00342964"/>
    <w:rsid w:val="00345991"/>
    <w:rsid w:val="00347678"/>
    <w:rsid w:val="00350180"/>
    <w:rsid w:val="00351631"/>
    <w:rsid w:val="003543A9"/>
    <w:rsid w:val="003552A3"/>
    <w:rsid w:val="00356C27"/>
    <w:rsid w:val="00360A3E"/>
    <w:rsid w:val="00364D74"/>
    <w:rsid w:val="00370436"/>
    <w:rsid w:val="003711B3"/>
    <w:rsid w:val="00372C9E"/>
    <w:rsid w:val="00374EF9"/>
    <w:rsid w:val="00380D25"/>
    <w:rsid w:val="00386F3E"/>
    <w:rsid w:val="00386F84"/>
    <w:rsid w:val="00387E10"/>
    <w:rsid w:val="00390EAB"/>
    <w:rsid w:val="003915BE"/>
    <w:rsid w:val="00393F45"/>
    <w:rsid w:val="00394519"/>
    <w:rsid w:val="00397496"/>
    <w:rsid w:val="003A4E95"/>
    <w:rsid w:val="003A6F19"/>
    <w:rsid w:val="003C2810"/>
    <w:rsid w:val="003D3E93"/>
    <w:rsid w:val="003D61D2"/>
    <w:rsid w:val="003E0217"/>
    <w:rsid w:val="003E09BF"/>
    <w:rsid w:val="003E1A1B"/>
    <w:rsid w:val="003E22A5"/>
    <w:rsid w:val="003E3B91"/>
    <w:rsid w:val="003E4FB0"/>
    <w:rsid w:val="003E58AE"/>
    <w:rsid w:val="003E72CD"/>
    <w:rsid w:val="003F085D"/>
    <w:rsid w:val="003F3F0D"/>
    <w:rsid w:val="00410843"/>
    <w:rsid w:val="00412E47"/>
    <w:rsid w:val="0042127B"/>
    <w:rsid w:val="004262AD"/>
    <w:rsid w:val="004347A5"/>
    <w:rsid w:val="00442256"/>
    <w:rsid w:val="00444821"/>
    <w:rsid w:val="0044551B"/>
    <w:rsid w:val="00447629"/>
    <w:rsid w:val="00451E07"/>
    <w:rsid w:val="00455936"/>
    <w:rsid w:val="0045599D"/>
    <w:rsid w:val="00457FC7"/>
    <w:rsid w:val="004605D9"/>
    <w:rsid w:val="004677DC"/>
    <w:rsid w:val="00470082"/>
    <w:rsid w:val="00471FE2"/>
    <w:rsid w:val="00472A19"/>
    <w:rsid w:val="00475A10"/>
    <w:rsid w:val="004767CD"/>
    <w:rsid w:val="00477484"/>
    <w:rsid w:val="0048416D"/>
    <w:rsid w:val="00495EA3"/>
    <w:rsid w:val="004A34C3"/>
    <w:rsid w:val="004A7A41"/>
    <w:rsid w:val="004B0C8E"/>
    <w:rsid w:val="004B0F88"/>
    <w:rsid w:val="004B7636"/>
    <w:rsid w:val="004C5524"/>
    <w:rsid w:val="004C555C"/>
    <w:rsid w:val="004F4D49"/>
    <w:rsid w:val="005008C8"/>
    <w:rsid w:val="005017B0"/>
    <w:rsid w:val="00503505"/>
    <w:rsid w:val="005040DD"/>
    <w:rsid w:val="005065BF"/>
    <w:rsid w:val="00512B60"/>
    <w:rsid w:val="00514790"/>
    <w:rsid w:val="00514894"/>
    <w:rsid w:val="00514CFD"/>
    <w:rsid w:val="0051702D"/>
    <w:rsid w:val="0052224B"/>
    <w:rsid w:val="00524056"/>
    <w:rsid w:val="005275E9"/>
    <w:rsid w:val="00530053"/>
    <w:rsid w:val="00531E80"/>
    <w:rsid w:val="005343A0"/>
    <w:rsid w:val="005343B2"/>
    <w:rsid w:val="005365CA"/>
    <w:rsid w:val="00541DD4"/>
    <w:rsid w:val="00544617"/>
    <w:rsid w:val="00544D74"/>
    <w:rsid w:val="005524E9"/>
    <w:rsid w:val="00554344"/>
    <w:rsid w:val="00555E69"/>
    <w:rsid w:val="0056079D"/>
    <w:rsid w:val="00561F8C"/>
    <w:rsid w:val="0057389A"/>
    <w:rsid w:val="00575410"/>
    <w:rsid w:val="00576138"/>
    <w:rsid w:val="005764B1"/>
    <w:rsid w:val="00577771"/>
    <w:rsid w:val="00584E3E"/>
    <w:rsid w:val="005972E7"/>
    <w:rsid w:val="005A188B"/>
    <w:rsid w:val="005A3253"/>
    <w:rsid w:val="005A4E60"/>
    <w:rsid w:val="005A6030"/>
    <w:rsid w:val="005B5089"/>
    <w:rsid w:val="005B54F0"/>
    <w:rsid w:val="005C34DA"/>
    <w:rsid w:val="005D1D9F"/>
    <w:rsid w:val="005D4ECA"/>
    <w:rsid w:val="005E7941"/>
    <w:rsid w:val="005F0877"/>
    <w:rsid w:val="005F0B98"/>
    <w:rsid w:val="005F512D"/>
    <w:rsid w:val="006007E9"/>
    <w:rsid w:val="0060273D"/>
    <w:rsid w:val="006030ED"/>
    <w:rsid w:val="006037AD"/>
    <w:rsid w:val="00606C43"/>
    <w:rsid w:val="00620630"/>
    <w:rsid w:val="006252D8"/>
    <w:rsid w:val="0062534D"/>
    <w:rsid w:val="006267F9"/>
    <w:rsid w:val="00627BC1"/>
    <w:rsid w:val="006324C6"/>
    <w:rsid w:val="00636E3B"/>
    <w:rsid w:val="00642FB9"/>
    <w:rsid w:val="00643174"/>
    <w:rsid w:val="00644042"/>
    <w:rsid w:val="0064643E"/>
    <w:rsid w:val="00652EAD"/>
    <w:rsid w:val="006572F6"/>
    <w:rsid w:val="00661775"/>
    <w:rsid w:val="00661F8A"/>
    <w:rsid w:val="006638C9"/>
    <w:rsid w:val="006652DC"/>
    <w:rsid w:val="0067186D"/>
    <w:rsid w:val="00695763"/>
    <w:rsid w:val="006A3648"/>
    <w:rsid w:val="006A4E6C"/>
    <w:rsid w:val="006A534C"/>
    <w:rsid w:val="006A5DFD"/>
    <w:rsid w:val="006D0AA5"/>
    <w:rsid w:val="006D299C"/>
    <w:rsid w:val="006D422E"/>
    <w:rsid w:val="006D46A3"/>
    <w:rsid w:val="006D6B64"/>
    <w:rsid w:val="006E0624"/>
    <w:rsid w:val="006E4EA7"/>
    <w:rsid w:val="006E7B7F"/>
    <w:rsid w:val="006F2A37"/>
    <w:rsid w:val="006F512D"/>
    <w:rsid w:val="00701738"/>
    <w:rsid w:val="00702405"/>
    <w:rsid w:val="007069E5"/>
    <w:rsid w:val="00706D32"/>
    <w:rsid w:val="0071279D"/>
    <w:rsid w:val="007157E7"/>
    <w:rsid w:val="00717197"/>
    <w:rsid w:val="00717B43"/>
    <w:rsid w:val="00741EC2"/>
    <w:rsid w:val="00742650"/>
    <w:rsid w:val="007445A3"/>
    <w:rsid w:val="00747AA0"/>
    <w:rsid w:val="007522DD"/>
    <w:rsid w:val="0075253D"/>
    <w:rsid w:val="007575E7"/>
    <w:rsid w:val="00762651"/>
    <w:rsid w:val="007630D2"/>
    <w:rsid w:val="0076455D"/>
    <w:rsid w:val="007661F7"/>
    <w:rsid w:val="0076691E"/>
    <w:rsid w:val="00770291"/>
    <w:rsid w:val="00771C7E"/>
    <w:rsid w:val="0077307A"/>
    <w:rsid w:val="00773671"/>
    <w:rsid w:val="00773EC7"/>
    <w:rsid w:val="00775FCB"/>
    <w:rsid w:val="007816F5"/>
    <w:rsid w:val="00790D59"/>
    <w:rsid w:val="007A0770"/>
    <w:rsid w:val="007A44EC"/>
    <w:rsid w:val="007A670B"/>
    <w:rsid w:val="007B2E9D"/>
    <w:rsid w:val="007B71C2"/>
    <w:rsid w:val="007B79AA"/>
    <w:rsid w:val="007C160F"/>
    <w:rsid w:val="007C2693"/>
    <w:rsid w:val="007C5DA6"/>
    <w:rsid w:val="007C648D"/>
    <w:rsid w:val="007C6517"/>
    <w:rsid w:val="007D189A"/>
    <w:rsid w:val="007D18D6"/>
    <w:rsid w:val="007D1ECA"/>
    <w:rsid w:val="007E7DEB"/>
    <w:rsid w:val="007F6F16"/>
    <w:rsid w:val="00800DCD"/>
    <w:rsid w:val="00801271"/>
    <w:rsid w:val="00801482"/>
    <w:rsid w:val="008047D0"/>
    <w:rsid w:val="0080485F"/>
    <w:rsid w:val="00810384"/>
    <w:rsid w:val="0081256F"/>
    <w:rsid w:val="00812867"/>
    <w:rsid w:val="0081417D"/>
    <w:rsid w:val="0081425A"/>
    <w:rsid w:val="00815163"/>
    <w:rsid w:val="00815197"/>
    <w:rsid w:val="00816AE0"/>
    <w:rsid w:val="008233FB"/>
    <w:rsid w:val="00851CEE"/>
    <w:rsid w:val="00853022"/>
    <w:rsid w:val="00856459"/>
    <w:rsid w:val="008600EE"/>
    <w:rsid w:val="00860B07"/>
    <w:rsid w:val="00862D4C"/>
    <w:rsid w:val="0086516B"/>
    <w:rsid w:val="00873C68"/>
    <w:rsid w:val="00877984"/>
    <w:rsid w:val="008821B6"/>
    <w:rsid w:val="00887461"/>
    <w:rsid w:val="008913CD"/>
    <w:rsid w:val="00895567"/>
    <w:rsid w:val="008A19F3"/>
    <w:rsid w:val="008A317A"/>
    <w:rsid w:val="008A3C7E"/>
    <w:rsid w:val="008A447D"/>
    <w:rsid w:val="008A7235"/>
    <w:rsid w:val="008B1742"/>
    <w:rsid w:val="008B2FAB"/>
    <w:rsid w:val="008B2FF6"/>
    <w:rsid w:val="008B3835"/>
    <w:rsid w:val="008B5671"/>
    <w:rsid w:val="008B57AD"/>
    <w:rsid w:val="008C0D47"/>
    <w:rsid w:val="008C30AA"/>
    <w:rsid w:val="008C6310"/>
    <w:rsid w:val="008D25ED"/>
    <w:rsid w:val="008D417C"/>
    <w:rsid w:val="008D4C2C"/>
    <w:rsid w:val="008D6356"/>
    <w:rsid w:val="008F4105"/>
    <w:rsid w:val="00907058"/>
    <w:rsid w:val="0090747E"/>
    <w:rsid w:val="009078D1"/>
    <w:rsid w:val="00912AA6"/>
    <w:rsid w:val="0092285C"/>
    <w:rsid w:val="00922A0E"/>
    <w:rsid w:val="009236FA"/>
    <w:rsid w:val="00927F93"/>
    <w:rsid w:val="00930B24"/>
    <w:rsid w:val="00931494"/>
    <w:rsid w:val="00934FC5"/>
    <w:rsid w:val="00936D33"/>
    <w:rsid w:val="00940731"/>
    <w:rsid w:val="00941637"/>
    <w:rsid w:val="00944557"/>
    <w:rsid w:val="00945750"/>
    <w:rsid w:val="00946800"/>
    <w:rsid w:val="00950955"/>
    <w:rsid w:val="0095138C"/>
    <w:rsid w:val="00955863"/>
    <w:rsid w:val="00957C73"/>
    <w:rsid w:val="00962BF3"/>
    <w:rsid w:val="0096798D"/>
    <w:rsid w:val="00970E98"/>
    <w:rsid w:val="0097494B"/>
    <w:rsid w:val="0097511E"/>
    <w:rsid w:val="0098081B"/>
    <w:rsid w:val="0098133E"/>
    <w:rsid w:val="009827A1"/>
    <w:rsid w:val="009863FC"/>
    <w:rsid w:val="0098708B"/>
    <w:rsid w:val="00990A22"/>
    <w:rsid w:val="00990EAC"/>
    <w:rsid w:val="00991D11"/>
    <w:rsid w:val="0099717C"/>
    <w:rsid w:val="00997825"/>
    <w:rsid w:val="009A1CB3"/>
    <w:rsid w:val="009A78AA"/>
    <w:rsid w:val="009C15AC"/>
    <w:rsid w:val="009C1E84"/>
    <w:rsid w:val="009C2712"/>
    <w:rsid w:val="009C36DE"/>
    <w:rsid w:val="009C5201"/>
    <w:rsid w:val="009C62A8"/>
    <w:rsid w:val="009C6785"/>
    <w:rsid w:val="009D3A31"/>
    <w:rsid w:val="009D483E"/>
    <w:rsid w:val="009D5528"/>
    <w:rsid w:val="009D6117"/>
    <w:rsid w:val="009D69EC"/>
    <w:rsid w:val="009E5E54"/>
    <w:rsid w:val="009E6AE4"/>
    <w:rsid w:val="009F1C8A"/>
    <w:rsid w:val="009F59D7"/>
    <w:rsid w:val="00A0279B"/>
    <w:rsid w:val="00A06116"/>
    <w:rsid w:val="00A1620C"/>
    <w:rsid w:val="00A20736"/>
    <w:rsid w:val="00A21588"/>
    <w:rsid w:val="00A22E7D"/>
    <w:rsid w:val="00A26122"/>
    <w:rsid w:val="00A3550C"/>
    <w:rsid w:val="00A43971"/>
    <w:rsid w:val="00A43D43"/>
    <w:rsid w:val="00A50EA5"/>
    <w:rsid w:val="00A51A5D"/>
    <w:rsid w:val="00A54F03"/>
    <w:rsid w:val="00A5511F"/>
    <w:rsid w:val="00A55426"/>
    <w:rsid w:val="00A631A3"/>
    <w:rsid w:val="00A64A7D"/>
    <w:rsid w:val="00A6518F"/>
    <w:rsid w:val="00A66360"/>
    <w:rsid w:val="00A70C76"/>
    <w:rsid w:val="00A7212E"/>
    <w:rsid w:val="00A7464D"/>
    <w:rsid w:val="00A80780"/>
    <w:rsid w:val="00A93B7E"/>
    <w:rsid w:val="00AA487E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2F2D"/>
    <w:rsid w:val="00AD74DC"/>
    <w:rsid w:val="00AE4CE5"/>
    <w:rsid w:val="00AF478D"/>
    <w:rsid w:val="00AF7668"/>
    <w:rsid w:val="00B06B73"/>
    <w:rsid w:val="00B125F0"/>
    <w:rsid w:val="00B2756C"/>
    <w:rsid w:val="00B27F07"/>
    <w:rsid w:val="00B3143F"/>
    <w:rsid w:val="00B3164A"/>
    <w:rsid w:val="00B35ED1"/>
    <w:rsid w:val="00B36C5A"/>
    <w:rsid w:val="00B37E6B"/>
    <w:rsid w:val="00B426FB"/>
    <w:rsid w:val="00B52F14"/>
    <w:rsid w:val="00B57F1B"/>
    <w:rsid w:val="00B62D3F"/>
    <w:rsid w:val="00B63A5B"/>
    <w:rsid w:val="00B6451B"/>
    <w:rsid w:val="00B64B66"/>
    <w:rsid w:val="00B6553C"/>
    <w:rsid w:val="00B6574F"/>
    <w:rsid w:val="00B662E8"/>
    <w:rsid w:val="00B6663A"/>
    <w:rsid w:val="00B7174E"/>
    <w:rsid w:val="00B764E6"/>
    <w:rsid w:val="00B775B6"/>
    <w:rsid w:val="00B837BE"/>
    <w:rsid w:val="00B84157"/>
    <w:rsid w:val="00BA037F"/>
    <w:rsid w:val="00BB0350"/>
    <w:rsid w:val="00BB41FD"/>
    <w:rsid w:val="00BB488E"/>
    <w:rsid w:val="00BB5D2E"/>
    <w:rsid w:val="00BB7AEE"/>
    <w:rsid w:val="00BC17B4"/>
    <w:rsid w:val="00BC283C"/>
    <w:rsid w:val="00BD2B75"/>
    <w:rsid w:val="00BD2FBF"/>
    <w:rsid w:val="00BD442E"/>
    <w:rsid w:val="00BD738C"/>
    <w:rsid w:val="00BE39B8"/>
    <w:rsid w:val="00BE71FF"/>
    <w:rsid w:val="00BF0033"/>
    <w:rsid w:val="00BF44A4"/>
    <w:rsid w:val="00BF7BFF"/>
    <w:rsid w:val="00C035AA"/>
    <w:rsid w:val="00C105A1"/>
    <w:rsid w:val="00C11E33"/>
    <w:rsid w:val="00C122F9"/>
    <w:rsid w:val="00C1681F"/>
    <w:rsid w:val="00C17699"/>
    <w:rsid w:val="00C21089"/>
    <w:rsid w:val="00C22DDD"/>
    <w:rsid w:val="00C2408C"/>
    <w:rsid w:val="00C33FF5"/>
    <w:rsid w:val="00C435ED"/>
    <w:rsid w:val="00C44F52"/>
    <w:rsid w:val="00C51324"/>
    <w:rsid w:val="00C52A0D"/>
    <w:rsid w:val="00C54B30"/>
    <w:rsid w:val="00C54F79"/>
    <w:rsid w:val="00C61DF4"/>
    <w:rsid w:val="00C765F0"/>
    <w:rsid w:val="00C81B7A"/>
    <w:rsid w:val="00C83D86"/>
    <w:rsid w:val="00C86701"/>
    <w:rsid w:val="00C87277"/>
    <w:rsid w:val="00C8774D"/>
    <w:rsid w:val="00C90A1D"/>
    <w:rsid w:val="00C92C19"/>
    <w:rsid w:val="00C9376A"/>
    <w:rsid w:val="00C93C3A"/>
    <w:rsid w:val="00C96227"/>
    <w:rsid w:val="00C97694"/>
    <w:rsid w:val="00CA10E6"/>
    <w:rsid w:val="00CA462A"/>
    <w:rsid w:val="00CA46E3"/>
    <w:rsid w:val="00CB1422"/>
    <w:rsid w:val="00CB211A"/>
    <w:rsid w:val="00CC3968"/>
    <w:rsid w:val="00CC3B6C"/>
    <w:rsid w:val="00CD1405"/>
    <w:rsid w:val="00CD194C"/>
    <w:rsid w:val="00CE3A3D"/>
    <w:rsid w:val="00CE4BFA"/>
    <w:rsid w:val="00CE7A30"/>
    <w:rsid w:val="00CE7A85"/>
    <w:rsid w:val="00CF3B09"/>
    <w:rsid w:val="00CF4EF6"/>
    <w:rsid w:val="00D0476C"/>
    <w:rsid w:val="00D067BB"/>
    <w:rsid w:val="00D1204C"/>
    <w:rsid w:val="00D1695C"/>
    <w:rsid w:val="00D24A5D"/>
    <w:rsid w:val="00D26A08"/>
    <w:rsid w:val="00D270A5"/>
    <w:rsid w:val="00D2756B"/>
    <w:rsid w:val="00D3115C"/>
    <w:rsid w:val="00D31455"/>
    <w:rsid w:val="00D31A36"/>
    <w:rsid w:val="00D33CEF"/>
    <w:rsid w:val="00D3604A"/>
    <w:rsid w:val="00D37FCB"/>
    <w:rsid w:val="00D4023D"/>
    <w:rsid w:val="00D4069A"/>
    <w:rsid w:val="00D52947"/>
    <w:rsid w:val="00D54ECC"/>
    <w:rsid w:val="00D55F4E"/>
    <w:rsid w:val="00D569B2"/>
    <w:rsid w:val="00D63EAC"/>
    <w:rsid w:val="00D664C5"/>
    <w:rsid w:val="00D70741"/>
    <w:rsid w:val="00D7189D"/>
    <w:rsid w:val="00D730CA"/>
    <w:rsid w:val="00D801DF"/>
    <w:rsid w:val="00D813EB"/>
    <w:rsid w:val="00D833A5"/>
    <w:rsid w:val="00D86307"/>
    <w:rsid w:val="00D93722"/>
    <w:rsid w:val="00D94F64"/>
    <w:rsid w:val="00D978E4"/>
    <w:rsid w:val="00DA33AC"/>
    <w:rsid w:val="00DA64D0"/>
    <w:rsid w:val="00DA6582"/>
    <w:rsid w:val="00DB0DFE"/>
    <w:rsid w:val="00DB67CB"/>
    <w:rsid w:val="00DC22C2"/>
    <w:rsid w:val="00DC4EF3"/>
    <w:rsid w:val="00DC575A"/>
    <w:rsid w:val="00DC5FE1"/>
    <w:rsid w:val="00DD0CB2"/>
    <w:rsid w:val="00DD2B98"/>
    <w:rsid w:val="00DD4754"/>
    <w:rsid w:val="00DE03C1"/>
    <w:rsid w:val="00DE18B5"/>
    <w:rsid w:val="00DF09F4"/>
    <w:rsid w:val="00DF2908"/>
    <w:rsid w:val="00DF7EF9"/>
    <w:rsid w:val="00E02E0B"/>
    <w:rsid w:val="00E0593E"/>
    <w:rsid w:val="00E05BC3"/>
    <w:rsid w:val="00E127A8"/>
    <w:rsid w:val="00E21374"/>
    <w:rsid w:val="00E247F4"/>
    <w:rsid w:val="00E26720"/>
    <w:rsid w:val="00E3565C"/>
    <w:rsid w:val="00E36DF7"/>
    <w:rsid w:val="00E41AEE"/>
    <w:rsid w:val="00E4794F"/>
    <w:rsid w:val="00E508A7"/>
    <w:rsid w:val="00E50F28"/>
    <w:rsid w:val="00E60A44"/>
    <w:rsid w:val="00E63B6F"/>
    <w:rsid w:val="00E666EA"/>
    <w:rsid w:val="00E66C57"/>
    <w:rsid w:val="00E72E05"/>
    <w:rsid w:val="00E74087"/>
    <w:rsid w:val="00E85CEA"/>
    <w:rsid w:val="00E8690C"/>
    <w:rsid w:val="00E97712"/>
    <w:rsid w:val="00E97C53"/>
    <w:rsid w:val="00EA6493"/>
    <w:rsid w:val="00EA70F3"/>
    <w:rsid w:val="00EA7476"/>
    <w:rsid w:val="00EB0651"/>
    <w:rsid w:val="00EB1F89"/>
    <w:rsid w:val="00EB1FC2"/>
    <w:rsid w:val="00EB6EAF"/>
    <w:rsid w:val="00EC14DF"/>
    <w:rsid w:val="00EC1BB9"/>
    <w:rsid w:val="00EC6B7E"/>
    <w:rsid w:val="00ED3B32"/>
    <w:rsid w:val="00ED4484"/>
    <w:rsid w:val="00ED6B45"/>
    <w:rsid w:val="00ED7346"/>
    <w:rsid w:val="00ED77F3"/>
    <w:rsid w:val="00EE45D4"/>
    <w:rsid w:val="00EF1410"/>
    <w:rsid w:val="00F05BB5"/>
    <w:rsid w:val="00F06F69"/>
    <w:rsid w:val="00F113BF"/>
    <w:rsid w:val="00F12CC5"/>
    <w:rsid w:val="00F20633"/>
    <w:rsid w:val="00F20ED0"/>
    <w:rsid w:val="00F2337D"/>
    <w:rsid w:val="00F25908"/>
    <w:rsid w:val="00F26489"/>
    <w:rsid w:val="00F26E37"/>
    <w:rsid w:val="00F32A7C"/>
    <w:rsid w:val="00F34EC4"/>
    <w:rsid w:val="00F374E5"/>
    <w:rsid w:val="00F4271F"/>
    <w:rsid w:val="00F5196A"/>
    <w:rsid w:val="00F5534E"/>
    <w:rsid w:val="00F56D6E"/>
    <w:rsid w:val="00F6042B"/>
    <w:rsid w:val="00F61BC3"/>
    <w:rsid w:val="00F62DCD"/>
    <w:rsid w:val="00F64F0B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5517"/>
    <w:rsid w:val="00FA3223"/>
    <w:rsid w:val="00FA4D29"/>
    <w:rsid w:val="00FA6956"/>
    <w:rsid w:val="00FB0572"/>
    <w:rsid w:val="00FB05EA"/>
    <w:rsid w:val="00FC0232"/>
    <w:rsid w:val="00FD0C4A"/>
    <w:rsid w:val="00FD2680"/>
    <w:rsid w:val="00FD73B1"/>
    <w:rsid w:val="00FE77D9"/>
    <w:rsid w:val="00FF2038"/>
    <w:rsid w:val="0379173B"/>
    <w:rsid w:val="07177A84"/>
    <w:rsid w:val="08C40D0C"/>
    <w:rsid w:val="0F030047"/>
    <w:rsid w:val="1672B4BA"/>
    <w:rsid w:val="205284BC"/>
    <w:rsid w:val="2449AF29"/>
    <w:rsid w:val="2BFDDD88"/>
    <w:rsid w:val="2DDF2CFF"/>
    <w:rsid w:val="309BC5F6"/>
    <w:rsid w:val="30B9DD65"/>
    <w:rsid w:val="3237E9A5"/>
    <w:rsid w:val="327AAE3E"/>
    <w:rsid w:val="339F39E7"/>
    <w:rsid w:val="34A1791B"/>
    <w:rsid w:val="361F855B"/>
    <w:rsid w:val="36BA8C28"/>
    <w:rsid w:val="39A1FB9A"/>
    <w:rsid w:val="3AEA2562"/>
    <w:rsid w:val="3B6BF3E4"/>
    <w:rsid w:val="3C70C908"/>
    <w:rsid w:val="3D73C20B"/>
    <w:rsid w:val="3EFDD605"/>
    <w:rsid w:val="3F4E18AA"/>
    <w:rsid w:val="3F84A8C9"/>
    <w:rsid w:val="45DD52A1"/>
    <w:rsid w:val="48C53C79"/>
    <w:rsid w:val="4D916877"/>
    <w:rsid w:val="509B3180"/>
    <w:rsid w:val="5125621D"/>
    <w:rsid w:val="52C1327E"/>
    <w:rsid w:val="53A057EF"/>
    <w:rsid w:val="5A5F4F41"/>
    <w:rsid w:val="5BA63506"/>
    <w:rsid w:val="5D5619C5"/>
    <w:rsid w:val="5E0BE523"/>
    <w:rsid w:val="5E896BFC"/>
    <w:rsid w:val="635E1BE8"/>
    <w:rsid w:val="650829A6"/>
    <w:rsid w:val="6975B87A"/>
    <w:rsid w:val="6D85FACB"/>
    <w:rsid w:val="70E3EAC5"/>
    <w:rsid w:val="726B9915"/>
    <w:rsid w:val="740091B4"/>
    <w:rsid w:val="75DE904E"/>
    <w:rsid w:val="7E9BA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8BC131DE-2007-4BE2-AD26-00840F402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762651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19"/>
      </w:numPr>
      <w:tabs>
        <w:tab w:val="left" w:pos="1418"/>
      </w:tabs>
      <w:spacing w:before="480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19"/>
      </w:numPr>
      <w:tabs>
        <w:tab w:val="left" w:pos="1560"/>
      </w:tabs>
      <w:spacing w:before="200"/>
      <w:ind w:left="1286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19"/>
      </w:numPr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19"/>
      </w:numPr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19"/>
      </w:numPr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19"/>
      </w:numPr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19"/>
      </w:numPr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19"/>
      </w:numPr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19"/>
      </w:numPr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3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D55F4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D55F4E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9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9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styleId="afc">
    <w:name w:val="line number"/>
    <w:basedOn w:val="a2"/>
    <w:uiPriority w:val="99"/>
    <w:semiHidden/>
    <w:unhideWhenUsed/>
    <w:rsid w:val="00043738"/>
  </w:style>
  <w:style w:type="character" w:customStyle="1" w:styleId="eop">
    <w:name w:val="eop"/>
    <w:basedOn w:val="a2"/>
    <w:rsid w:val="00C22DDD"/>
  </w:style>
  <w:style w:type="character" w:customStyle="1" w:styleId="normaltextrun">
    <w:name w:val="normaltextrun"/>
    <w:basedOn w:val="a2"/>
    <w:rsid w:val="00E66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16B42F3-8CD4-45D4-A4A6-78ADAF13B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945</TotalTime>
  <Pages>25</Pages>
  <Words>2654</Words>
  <Characters>15130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keywords/>
  <dc:description/>
  <cp:lastModifiedBy>Богдан Юдинцев</cp:lastModifiedBy>
  <cp:revision>8</cp:revision>
  <cp:lastPrinted>2019-07-22T11:48:00Z</cp:lastPrinted>
  <dcterms:created xsi:type="dcterms:W3CDTF">2023-10-28T05:57:00Z</dcterms:created>
  <dcterms:modified xsi:type="dcterms:W3CDTF">2023-11-22T07:46:00Z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